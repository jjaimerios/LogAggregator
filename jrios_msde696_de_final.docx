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4E0C6" w14:textId="77777777" w:rsidR="00A75AD0" w:rsidRDefault="00A75AD0" w:rsidP="00431254">
      <w:pPr>
        <w:spacing w:line="480" w:lineRule="auto"/>
        <w:jc w:val="center"/>
      </w:pPr>
    </w:p>
    <w:p w14:paraId="28CFDD3B" w14:textId="70FB0DA1" w:rsidR="00431254" w:rsidRPr="008102AC" w:rsidRDefault="000B38AE" w:rsidP="00431254">
      <w:pPr>
        <w:spacing w:line="480" w:lineRule="auto"/>
        <w:jc w:val="center"/>
      </w:pPr>
      <w:r>
        <w:t>Log Aggregation</w:t>
      </w:r>
    </w:p>
    <w:p w14:paraId="4966D6FB" w14:textId="1A396D1B" w:rsidR="00FC450B" w:rsidRDefault="00FC450B" w:rsidP="00431254">
      <w:pPr>
        <w:pStyle w:val="Body"/>
        <w:ind w:firstLine="0"/>
        <w:jc w:val="center"/>
      </w:pPr>
      <w:r>
        <w:t>Submitted</w:t>
      </w:r>
      <w:r w:rsidR="00431254">
        <w:t xml:space="preserve"> </w:t>
      </w:r>
      <w:r w:rsidR="009977E4">
        <w:t>April</w:t>
      </w:r>
      <w:r w:rsidR="00BD00E9">
        <w:t xml:space="preserve"> of</w:t>
      </w:r>
      <w:r w:rsidR="00231BC8">
        <w:t xml:space="preserve"> 20</w:t>
      </w:r>
      <w:r w:rsidR="001B523F">
        <w:t>2</w:t>
      </w:r>
      <w:r w:rsidR="009A7BDF">
        <w:t>3</w:t>
      </w:r>
      <w:r w:rsidR="006F07F7">
        <w:t xml:space="preserve"> t</w:t>
      </w:r>
      <w:r>
        <w:t xml:space="preserve">o the </w:t>
      </w:r>
      <w:r w:rsidR="00431254">
        <w:t xml:space="preserve"> </w:t>
      </w:r>
    </w:p>
    <w:p w14:paraId="69EAC6B2" w14:textId="0B960E75" w:rsidR="00077275" w:rsidRDefault="00077275" w:rsidP="00431254">
      <w:pPr>
        <w:pStyle w:val="Body"/>
        <w:ind w:firstLine="0"/>
        <w:jc w:val="center"/>
      </w:pPr>
      <w:r>
        <w:t>Anderson College of Business and Computing</w:t>
      </w:r>
    </w:p>
    <w:p w14:paraId="37013F77" w14:textId="3CFA5063" w:rsidR="00431254" w:rsidRDefault="00431254" w:rsidP="00431254">
      <w:pPr>
        <w:pStyle w:val="Body"/>
        <w:ind w:firstLine="0"/>
        <w:jc w:val="center"/>
      </w:pPr>
      <w:r>
        <w:t>R</w:t>
      </w:r>
      <w:r w:rsidR="00FC450B">
        <w:t>egis</w:t>
      </w:r>
      <w:r>
        <w:t xml:space="preserve"> U</w:t>
      </w:r>
      <w:r w:rsidR="00FC450B">
        <w:t>niversity</w:t>
      </w:r>
    </w:p>
    <w:p w14:paraId="45EC8D0D" w14:textId="77777777" w:rsidR="00FC450B" w:rsidRDefault="00FC450B" w:rsidP="00431254">
      <w:pPr>
        <w:pStyle w:val="Body"/>
        <w:ind w:firstLine="0"/>
        <w:jc w:val="center"/>
      </w:pPr>
      <w:r>
        <w:t>in partial fulfillment of the requirements for a</w:t>
      </w:r>
    </w:p>
    <w:p w14:paraId="1EEBF6E1" w14:textId="7FAA021C" w:rsidR="00FC450B" w:rsidRDefault="00FC450B" w:rsidP="00431254">
      <w:pPr>
        <w:pStyle w:val="Body"/>
        <w:ind w:firstLine="0"/>
        <w:jc w:val="center"/>
      </w:pPr>
      <w:r>
        <w:t xml:space="preserve">Master of Science in </w:t>
      </w:r>
      <w:r w:rsidR="00077275">
        <w:t>Data Science with a Specialization in Data Engineering</w:t>
      </w:r>
      <w:r w:rsidR="00B96B8D">
        <w:t xml:space="preserve"> </w:t>
      </w:r>
    </w:p>
    <w:p w14:paraId="5D6AD055" w14:textId="77777777" w:rsidR="00FC450B" w:rsidRDefault="00FC450B" w:rsidP="00431254">
      <w:pPr>
        <w:pStyle w:val="Body"/>
        <w:ind w:firstLine="0"/>
        <w:jc w:val="center"/>
      </w:pPr>
      <w:r>
        <w:t>by</w:t>
      </w:r>
    </w:p>
    <w:p w14:paraId="65C7285D" w14:textId="6C020928" w:rsidR="009027DC" w:rsidRDefault="00306E77" w:rsidP="00431254">
      <w:pPr>
        <w:spacing w:line="480" w:lineRule="auto"/>
        <w:jc w:val="center"/>
      </w:pPr>
      <w:r>
        <w:t>J. Jaime Rios</w:t>
      </w:r>
    </w:p>
    <w:p w14:paraId="24646FAC" w14:textId="77777777" w:rsidR="009027DC" w:rsidRDefault="009027DC" w:rsidP="00431254">
      <w:pPr>
        <w:spacing w:line="480" w:lineRule="auto"/>
        <w:jc w:val="center"/>
      </w:pPr>
    </w:p>
    <w:p w14:paraId="3C1CE4F0" w14:textId="77777777" w:rsidR="009027DC" w:rsidRDefault="009027DC" w:rsidP="00431254">
      <w:pPr>
        <w:spacing w:line="480" w:lineRule="auto"/>
        <w:jc w:val="center"/>
      </w:pPr>
    </w:p>
    <w:p w14:paraId="3B87A1A8" w14:textId="77777777" w:rsidR="009027DC" w:rsidRDefault="009027DC" w:rsidP="00431254">
      <w:pPr>
        <w:spacing w:line="480" w:lineRule="auto"/>
        <w:jc w:val="center"/>
      </w:pPr>
    </w:p>
    <w:p w14:paraId="5D517508" w14:textId="367298F3" w:rsidR="009027DC" w:rsidRPr="009027DC" w:rsidRDefault="009027DC" w:rsidP="009027DC">
      <w:pPr>
        <w:pStyle w:val="Heading1"/>
        <w:rPr>
          <w:b w:val="0"/>
        </w:rPr>
      </w:pPr>
      <w:r w:rsidRPr="009027DC">
        <w:rPr>
          <w:b w:val="0"/>
        </w:rPr>
        <w:t xml:space="preserve">Practicum </w:t>
      </w:r>
      <w:r w:rsidR="00942728">
        <w:rPr>
          <w:b w:val="0"/>
        </w:rPr>
        <w:t xml:space="preserve">Project </w:t>
      </w:r>
      <w:r w:rsidRPr="009027DC">
        <w:rPr>
          <w:b w:val="0"/>
        </w:rPr>
        <w:t>Advisor</w:t>
      </w:r>
    </w:p>
    <w:p w14:paraId="2392DAEB" w14:textId="283AE474" w:rsidR="009B2243" w:rsidRPr="009B2243" w:rsidRDefault="000B38AE" w:rsidP="001318A8">
      <w:pPr>
        <w:pStyle w:val="Heading1"/>
        <w:sectPr w:rsidR="009B2243" w:rsidRPr="009B2243" w:rsidSect="00BC0C82">
          <w:headerReference w:type="even" r:id="rId7"/>
          <w:headerReference w:type="default" r:id="rId8"/>
          <w:headerReference w:type="first" r:id="rId9"/>
          <w:endnotePr>
            <w:numFmt w:val="decimal"/>
          </w:endnotePr>
          <w:pgSz w:w="12240" w:h="15840"/>
          <w:pgMar w:top="1440" w:right="1440" w:bottom="1440" w:left="1260" w:header="720" w:footer="720" w:gutter="0"/>
          <w:pgNumType w:fmt="lowerRoman" w:start="2"/>
          <w:cols w:space="720"/>
          <w:docGrid w:linePitch="326"/>
        </w:sectPr>
      </w:pPr>
      <w:r>
        <w:rPr>
          <w:b w:val="0"/>
        </w:rPr>
        <w:t>Kellen</w:t>
      </w:r>
      <w:r w:rsidR="00E26B80">
        <w:rPr>
          <w:b w:val="0"/>
        </w:rPr>
        <w:t xml:space="preserve"> </w:t>
      </w:r>
      <w:proofErr w:type="spellStart"/>
      <w:r w:rsidR="00E26B80">
        <w:rPr>
          <w:b w:val="0"/>
        </w:rPr>
        <w:t>Sorauf</w:t>
      </w:r>
      <w:proofErr w:type="spellEnd"/>
      <w:r w:rsidR="00B45E3C">
        <w:br w:type="page"/>
      </w:r>
      <w:bookmarkStart w:id="0" w:name="_Toc286694429"/>
      <w:bookmarkStart w:id="1" w:name="_Toc482436015"/>
      <w:r w:rsidR="00DD5410">
        <w:lastRenderedPageBreak/>
        <w:t>Table of Contents</w:t>
      </w:r>
      <w:bookmarkEnd w:id="0"/>
    </w:p>
    <w:p w14:paraId="79F203B5" w14:textId="77777777" w:rsidR="005D7BDA" w:rsidRPr="005D7BDA" w:rsidRDefault="005D7BDA" w:rsidP="005D7BDA"/>
    <w:p w14:paraId="76218C95" w14:textId="77777777" w:rsidR="001318A8" w:rsidRDefault="001318A8" w:rsidP="001318A8">
      <w:pPr>
        <w:pStyle w:val="ListParagraph"/>
        <w:numPr>
          <w:ilvl w:val="0"/>
          <w:numId w:val="10"/>
        </w:numPr>
      </w:pPr>
      <w:r>
        <w:t>Chapter 1 - Introduction</w:t>
      </w:r>
    </w:p>
    <w:p w14:paraId="001B1ECD" w14:textId="77777777" w:rsidR="001318A8" w:rsidRDefault="001318A8" w:rsidP="001318A8">
      <w:pPr>
        <w:pStyle w:val="ListParagraph"/>
        <w:numPr>
          <w:ilvl w:val="0"/>
          <w:numId w:val="10"/>
        </w:numPr>
      </w:pPr>
      <w:r>
        <w:t>Chapter 2 – The Data</w:t>
      </w:r>
    </w:p>
    <w:p w14:paraId="2B795CE4" w14:textId="77777777" w:rsidR="001318A8" w:rsidRDefault="001318A8" w:rsidP="001318A8">
      <w:pPr>
        <w:pStyle w:val="ListParagraph"/>
        <w:numPr>
          <w:ilvl w:val="0"/>
          <w:numId w:val="10"/>
        </w:numPr>
      </w:pPr>
      <w:r>
        <w:t>Chapter 3 – Technical Components</w:t>
      </w:r>
    </w:p>
    <w:p w14:paraId="69ED5611" w14:textId="77777777" w:rsidR="001318A8" w:rsidRDefault="001318A8" w:rsidP="001318A8">
      <w:pPr>
        <w:pStyle w:val="ListParagraph"/>
        <w:numPr>
          <w:ilvl w:val="0"/>
          <w:numId w:val="10"/>
        </w:numPr>
      </w:pPr>
      <w:r>
        <w:t>Chapter 4 - Results</w:t>
      </w:r>
    </w:p>
    <w:p w14:paraId="510BBE17" w14:textId="77777777" w:rsidR="001318A8" w:rsidRDefault="001318A8" w:rsidP="001318A8">
      <w:pPr>
        <w:pStyle w:val="ListParagraph"/>
        <w:numPr>
          <w:ilvl w:val="0"/>
          <w:numId w:val="10"/>
        </w:numPr>
      </w:pPr>
      <w:r>
        <w:t>Chapter 5 - Conclusions</w:t>
      </w:r>
    </w:p>
    <w:p w14:paraId="4A88521F" w14:textId="2DC339A0" w:rsidR="001318A8" w:rsidRDefault="001318A8" w:rsidP="001318A8">
      <w:pPr>
        <w:pStyle w:val="ListParagraph"/>
        <w:numPr>
          <w:ilvl w:val="0"/>
          <w:numId w:val="10"/>
        </w:numPr>
      </w:pPr>
      <w:r>
        <w:t>Appendix A – Apache Airflow Configuration</w:t>
      </w:r>
    </w:p>
    <w:p w14:paraId="4B2530AA" w14:textId="047D2C5A" w:rsidR="009607B6" w:rsidRDefault="009607B6" w:rsidP="009607B6">
      <w:pPr>
        <w:pStyle w:val="ListParagraph"/>
        <w:numPr>
          <w:ilvl w:val="1"/>
          <w:numId w:val="10"/>
        </w:numPr>
      </w:pPr>
      <w:r>
        <w:t>Appendix A1 – Airflow DAG Configuration</w:t>
      </w:r>
    </w:p>
    <w:p w14:paraId="6AC339F7" w14:textId="77777777" w:rsidR="001318A8" w:rsidRDefault="001318A8" w:rsidP="001318A8">
      <w:pPr>
        <w:pStyle w:val="ListParagraph"/>
        <w:numPr>
          <w:ilvl w:val="0"/>
          <w:numId w:val="10"/>
        </w:numPr>
      </w:pPr>
      <w:r>
        <w:t>Appendix B – PostgreSQL Configuration</w:t>
      </w:r>
    </w:p>
    <w:p w14:paraId="54852C17" w14:textId="5E93963D" w:rsidR="005D7BDA" w:rsidRPr="005D7BDA" w:rsidRDefault="001318A8" w:rsidP="001318A8">
      <w:pPr>
        <w:pStyle w:val="ListParagraph"/>
        <w:numPr>
          <w:ilvl w:val="0"/>
          <w:numId w:val="10"/>
        </w:numPr>
      </w:pPr>
      <w:r>
        <w:t xml:space="preserve">Appendix C – </w:t>
      </w:r>
      <w:proofErr w:type="spellStart"/>
      <w:r>
        <w:t>Metabase</w:t>
      </w:r>
      <w:proofErr w:type="spellEnd"/>
      <w:r>
        <w:t xml:space="preserve"> Configuration</w:t>
      </w:r>
    </w:p>
    <w:p w14:paraId="13F95995" w14:textId="77777777" w:rsidR="005D7BDA" w:rsidRPr="005D7BDA" w:rsidRDefault="005D7BDA" w:rsidP="005D7BDA"/>
    <w:p w14:paraId="5FEE59D5" w14:textId="77777777" w:rsidR="005D7BDA" w:rsidRDefault="005D7BDA" w:rsidP="00BD1018">
      <w:pPr>
        <w:pStyle w:val="Heading1"/>
      </w:pPr>
    </w:p>
    <w:p w14:paraId="0E9BD8F7" w14:textId="4F203919" w:rsidR="000A6F58" w:rsidRDefault="005D7BDA" w:rsidP="00E06543">
      <w:pPr>
        <w:pStyle w:val="Heading1"/>
        <w:tabs>
          <w:tab w:val="left" w:pos="960"/>
        </w:tabs>
        <w:jc w:val="left"/>
      </w:pPr>
      <w:r>
        <w:tab/>
      </w:r>
      <w:r w:rsidR="00E06543">
        <w:t xml:space="preserve"> </w:t>
      </w:r>
    </w:p>
    <w:p w14:paraId="6121C5E9" w14:textId="6E86EEDD" w:rsidR="00437D6C" w:rsidRDefault="00DC7F0F" w:rsidP="00E06543">
      <w:pPr>
        <w:pStyle w:val="Heading1"/>
      </w:pPr>
      <w:r>
        <w:br w:type="page"/>
      </w:r>
      <w:bookmarkEnd w:id="1"/>
    </w:p>
    <w:p w14:paraId="482ED33E" w14:textId="77777777" w:rsidR="00E46C15" w:rsidRDefault="00E46C15">
      <w:pPr>
        <w:sectPr w:rsidR="00E46C15" w:rsidSect="007A6FA4">
          <w:endnotePr>
            <w:numFmt w:val="decimal"/>
          </w:endnotePr>
          <w:type w:val="continuous"/>
          <w:pgSz w:w="12240" w:h="15840"/>
          <w:pgMar w:top="1440" w:right="1440" w:bottom="1440" w:left="1440" w:header="720" w:footer="720" w:gutter="0"/>
          <w:pgNumType w:fmt="lowerRoman"/>
          <w:cols w:space="720"/>
          <w:titlePg/>
          <w:docGrid w:linePitch="326"/>
        </w:sectPr>
      </w:pPr>
    </w:p>
    <w:p w14:paraId="476AD986" w14:textId="77777777" w:rsidR="00B45E3C" w:rsidRDefault="00696164" w:rsidP="00F8296D">
      <w:pPr>
        <w:pStyle w:val="Heading1"/>
      </w:pPr>
      <w:bookmarkStart w:id="2" w:name="_Toc286694432"/>
      <w:r>
        <w:lastRenderedPageBreak/>
        <w:t>Chapter 1-</w:t>
      </w:r>
      <w:r w:rsidR="00567A68">
        <w:t>Introduction</w:t>
      </w:r>
      <w:bookmarkEnd w:id="2"/>
    </w:p>
    <w:p w14:paraId="6927C803" w14:textId="77777777" w:rsidR="007C187C" w:rsidRPr="00555472" w:rsidRDefault="007C187C" w:rsidP="007C187C">
      <w:pPr>
        <w:autoSpaceDE w:val="0"/>
        <w:autoSpaceDN w:val="0"/>
        <w:adjustRightInd w:val="0"/>
        <w:rPr>
          <w:b/>
        </w:rPr>
      </w:pPr>
      <w:r w:rsidRPr="00555472">
        <w:rPr>
          <w:b/>
        </w:rPr>
        <w:t>Overview</w:t>
      </w:r>
    </w:p>
    <w:p w14:paraId="36310F3B" w14:textId="77777777" w:rsidR="007C187C" w:rsidRPr="00555472" w:rsidRDefault="007C187C" w:rsidP="007C187C">
      <w:pPr>
        <w:autoSpaceDE w:val="0"/>
        <w:autoSpaceDN w:val="0"/>
        <w:adjustRightInd w:val="0"/>
        <w:rPr>
          <w:b/>
        </w:rPr>
      </w:pPr>
    </w:p>
    <w:p w14:paraId="483232C5" w14:textId="45FA9FBA" w:rsidR="00306E77" w:rsidRPr="00555472" w:rsidRDefault="006436CC" w:rsidP="00BD0D4E">
      <w:pPr>
        <w:autoSpaceDE w:val="0"/>
        <w:autoSpaceDN w:val="0"/>
        <w:adjustRightInd w:val="0"/>
        <w:spacing w:line="360" w:lineRule="auto"/>
        <w:ind w:firstLine="720"/>
      </w:pPr>
      <w:r w:rsidRPr="00555472">
        <w:t>The</w:t>
      </w:r>
      <w:r w:rsidR="0003795B">
        <w:t xml:space="preserve"> goal of this project</w:t>
      </w:r>
      <w:r w:rsidR="0077553B">
        <w:t xml:space="preserve"> was to create a </w:t>
      </w:r>
      <w:r w:rsidR="00C32402">
        <w:t xml:space="preserve">Data Engineering solution for aggregating log data. </w:t>
      </w:r>
      <w:r w:rsidR="00DB38A0">
        <w:t>It would involve gathering diverse log</w:t>
      </w:r>
      <w:r w:rsidR="00A96F4D">
        <w:t xml:space="preserve"> data</w:t>
      </w:r>
      <w:r w:rsidR="00DB38A0">
        <w:t xml:space="preserve"> for different application</w:t>
      </w:r>
      <w:r w:rsidR="00364DEC">
        <w:t>s</w:t>
      </w:r>
      <w:r w:rsidR="00DB38A0">
        <w:t xml:space="preserve"> and </w:t>
      </w:r>
      <w:r w:rsidR="005A7B7C">
        <w:t>creating an ETL process</w:t>
      </w:r>
      <w:r w:rsidR="00364DEC">
        <w:t xml:space="preserve"> </w:t>
      </w:r>
      <w:r w:rsidR="00A34EB6">
        <w:t xml:space="preserve">to load that data to a common </w:t>
      </w:r>
      <w:r w:rsidR="00EA4262">
        <w:t xml:space="preserve">table within a </w:t>
      </w:r>
      <w:r w:rsidR="00C37F3C">
        <w:t>database. ETL stands for extract, transform, load.</w:t>
      </w:r>
      <w:r w:rsidR="00C72307">
        <w:t xml:space="preserve"> Once loaded – I would also need to find a way to visualize th</w:t>
      </w:r>
      <w:r w:rsidR="00A14B56">
        <w:t xml:space="preserve">e aggregated </w:t>
      </w:r>
      <w:r w:rsidR="0054670F">
        <w:t xml:space="preserve">log </w:t>
      </w:r>
      <w:r w:rsidR="00E10E4D">
        <w:t>d</w:t>
      </w:r>
      <w:r w:rsidR="00C72307">
        <w:t>ata.</w:t>
      </w:r>
    </w:p>
    <w:p w14:paraId="3247EB6C" w14:textId="43D575FC" w:rsidR="007C187C" w:rsidRPr="00555472" w:rsidRDefault="007C187C" w:rsidP="007C187C">
      <w:pPr>
        <w:rPr>
          <w:b/>
        </w:rPr>
      </w:pPr>
    </w:p>
    <w:p w14:paraId="6F1C13D2" w14:textId="04FE9856" w:rsidR="00672336" w:rsidRPr="00555472" w:rsidRDefault="00A0364C" w:rsidP="007C187C">
      <w:pPr>
        <w:rPr>
          <w:b/>
        </w:rPr>
      </w:pPr>
      <w:r w:rsidRPr="00555472">
        <w:rPr>
          <w:b/>
        </w:rPr>
        <w:t>Background</w:t>
      </w:r>
      <w:r w:rsidR="00D208B1" w:rsidRPr="00555472">
        <w:rPr>
          <w:b/>
        </w:rPr>
        <w:t>:</w:t>
      </w:r>
    </w:p>
    <w:p w14:paraId="0826CE92" w14:textId="4E08AC67" w:rsidR="00672336" w:rsidRPr="00555472" w:rsidRDefault="00672336" w:rsidP="007C187C">
      <w:pPr>
        <w:rPr>
          <w:b/>
        </w:rPr>
      </w:pPr>
    </w:p>
    <w:p w14:paraId="477801B8" w14:textId="543F25EE" w:rsidR="00DF76C5" w:rsidRDefault="00CC1266" w:rsidP="000B38AE">
      <w:pPr>
        <w:shd w:val="clear" w:color="auto" w:fill="FFFFFF"/>
        <w:spacing w:line="360" w:lineRule="auto"/>
        <w:textAlignment w:val="baseline"/>
        <w:rPr>
          <w:color w:val="000000"/>
          <w:bdr w:val="none" w:sz="0" w:space="0" w:color="auto" w:frame="1"/>
        </w:rPr>
      </w:pPr>
      <w:r w:rsidRPr="00555472">
        <w:rPr>
          <w:color w:val="000000"/>
          <w:bdr w:val="none" w:sz="0" w:space="0" w:color="auto" w:frame="1"/>
        </w:rPr>
        <w:tab/>
      </w:r>
      <w:r w:rsidR="004464A0">
        <w:rPr>
          <w:color w:val="000000"/>
          <w:bdr w:val="none" w:sz="0" w:space="0" w:color="auto" w:frame="1"/>
        </w:rPr>
        <w:t xml:space="preserve">Log aggregation </w:t>
      </w:r>
      <w:r w:rsidR="005F5B66">
        <w:rPr>
          <w:color w:val="000000"/>
          <w:bdr w:val="none" w:sz="0" w:space="0" w:color="auto" w:frame="1"/>
        </w:rPr>
        <w:t xml:space="preserve">has become a hot topic. </w:t>
      </w:r>
      <w:r w:rsidR="00047FE9">
        <w:rPr>
          <w:color w:val="000000"/>
          <w:bdr w:val="none" w:sz="0" w:space="0" w:color="auto" w:frame="1"/>
        </w:rPr>
        <w:t xml:space="preserve">Where I work – there has been talk of utilizing </w:t>
      </w:r>
      <w:r w:rsidR="004C2DE7">
        <w:rPr>
          <w:color w:val="000000"/>
          <w:bdr w:val="none" w:sz="0" w:space="0" w:color="auto" w:frame="1"/>
        </w:rPr>
        <w:t xml:space="preserve">Sumo Logic </w:t>
      </w:r>
      <w:r w:rsidR="008829F6">
        <w:rPr>
          <w:color w:val="000000"/>
          <w:bdr w:val="none" w:sz="0" w:space="0" w:color="auto" w:frame="1"/>
        </w:rPr>
        <w:t xml:space="preserve">to aggregate data for our custom application logs. </w:t>
      </w:r>
      <w:r w:rsidR="009E0DA1">
        <w:rPr>
          <w:color w:val="000000"/>
          <w:bdr w:val="none" w:sz="0" w:space="0" w:color="auto" w:frame="1"/>
        </w:rPr>
        <w:t>And o</w:t>
      </w:r>
      <w:r w:rsidR="0013086C">
        <w:rPr>
          <w:color w:val="000000"/>
          <w:bdr w:val="none" w:sz="0" w:space="0" w:color="auto" w:frame="1"/>
        </w:rPr>
        <w:t>ur IT support team</w:t>
      </w:r>
      <w:r w:rsidR="009E0DA1">
        <w:rPr>
          <w:color w:val="000000"/>
          <w:bdr w:val="none" w:sz="0" w:space="0" w:color="auto" w:frame="1"/>
        </w:rPr>
        <w:t xml:space="preserve"> uses Dynatrace to monitor system and network logs.</w:t>
      </w:r>
    </w:p>
    <w:p w14:paraId="0E4C5B9D" w14:textId="3DCEDD2D" w:rsidR="00DF76C5" w:rsidRDefault="00DF76C5" w:rsidP="000B38AE">
      <w:pPr>
        <w:shd w:val="clear" w:color="auto" w:fill="FFFFFF"/>
        <w:spacing w:line="360" w:lineRule="auto"/>
        <w:textAlignment w:val="baseline"/>
        <w:rPr>
          <w:color w:val="000000"/>
          <w:bdr w:val="none" w:sz="0" w:space="0" w:color="auto" w:frame="1"/>
        </w:rPr>
      </w:pPr>
      <w:r>
        <w:rPr>
          <w:color w:val="000000"/>
          <w:bdr w:val="none" w:sz="0" w:space="0" w:color="auto" w:frame="1"/>
        </w:rPr>
        <w:tab/>
      </w:r>
      <w:r w:rsidR="000D19D5">
        <w:rPr>
          <w:color w:val="000000"/>
          <w:bdr w:val="none" w:sz="0" w:space="0" w:color="auto" w:frame="1"/>
        </w:rPr>
        <w:t xml:space="preserve">Log aggregation involves gathering, </w:t>
      </w:r>
      <w:r w:rsidR="00711E1C">
        <w:rPr>
          <w:color w:val="000000"/>
          <w:bdr w:val="none" w:sz="0" w:space="0" w:color="auto" w:frame="1"/>
        </w:rPr>
        <w:t>cleansing,</w:t>
      </w:r>
      <w:r w:rsidR="000D19D5">
        <w:rPr>
          <w:color w:val="000000"/>
          <w:bdr w:val="none" w:sz="0" w:space="0" w:color="auto" w:frame="1"/>
        </w:rPr>
        <w:t xml:space="preserve"> and </w:t>
      </w:r>
      <w:r w:rsidR="00DA409F">
        <w:rPr>
          <w:color w:val="000000"/>
          <w:bdr w:val="none" w:sz="0" w:space="0" w:color="auto" w:frame="1"/>
        </w:rPr>
        <w:t xml:space="preserve">collecting log data </w:t>
      </w:r>
      <w:r w:rsidR="00711E1C">
        <w:rPr>
          <w:color w:val="000000"/>
          <w:bdr w:val="none" w:sz="0" w:space="0" w:color="auto" w:frame="1"/>
        </w:rPr>
        <w:t>in</w:t>
      </w:r>
      <w:r w:rsidR="00CC2E44">
        <w:rPr>
          <w:color w:val="000000"/>
          <w:bdr w:val="none" w:sz="0" w:space="0" w:color="auto" w:frame="1"/>
        </w:rPr>
        <w:t>to</w:t>
      </w:r>
      <w:r w:rsidR="00DA409F">
        <w:rPr>
          <w:color w:val="000000"/>
          <w:bdr w:val="none" w:sz="0" w:space="0" w:color="auto" w:frame="1"/>
        </w:rPr>
        <w:t xml:space="preserve"> a single source. </w:t>
      </w:r>
      <w:r w:rsidR="007D73B0">
        <w:rPr>
          <w:color w:val="000000"/>
          <w:bdr w:val="none" w:sz="0" w:space="0" w:color="auto" w:frame="1"/>
        </w:rPr>
        <w:t xml:space="preserve">This facilitates log monitoring and analysis. </w:t>
      </w:r>
      <w:r w:rsidR="008E0838">
        <w:rPr>
          <w:color w:val="000000"/>
          <w:bdr w:val="none" w:sz="0" w:space="0" w:color="auto" w:frame="1"/>
        </w:rPr>
        <w:t xml:space="preserve">Without it, engineers and application specialists would </w:t>
      </w:r>
      <w:r w:rsidR="00BE41EC">
        <w:rPr>
          <w:color w:val="000000"/>
          <w:bdr w:val="none" w:sz="0" w:space="0" w:color="auto" w:frame="1"/>
        </w:rPr>
        <w:t>have to locate and search for log information from multiple locations and sources</w:t>
      </w:r>
      <w:r w:rsidR="00360221">
        <w:rPr>
          <w:color w:val="000000"/>
          <w:bdr w:val="none" w:sz="0" w:space="0" w:color="auto" w:frame="1"/>
        </w:rPr>
        <w:t xml:space="preserve"> (Datadog, 2021)</w:t>
      </w:r>
      <w:r w:rsidR="00BE41EC">
        <w:rPr>
          <w:color w:val="000000"/>
          <w:bdr w:val="none" w:sz="0" w:space="0" w:color="auto" w:frame="1"/>
        </w:rPr>
        <w:t>.</w:t>
      </w:r>
    </w:p>
    <w:p w14:paraId="44B9F850" w14:textId="65A4F13D" w:rsidR="00FA67F8" w:rsidRPr="00C81A00" w:rsidRDefault="00FA67F8" w:rsidP="00FA67F8">
      <w:pPr>
        <w:shd w:val="clear" w:color="auto" w:fill="FFFFFF"/>
        <w:spacing w:line="360" w:lineRule="auto"/>
        <w:ind w:firstLine="360"/>
        <w:textAlignment w:val="baseline"/>
      </w:pPr>
      <w:r>
        <w:rPr>
          <w:color w:val="000000"/>
          <w:bdr w:val="none" w:sz="0" w:space="0" w:color="auto" w:frame="1"/>
        </w:rPr>
        <w:tab/>
      </w:r>
      <w:r w:rsidR="00BD5C66">
        <w:rPr>
          <w:color w:val="000000"/>
          <w:bdr w:val="none" w:sz="0" w:space="0" w:color="auto" w:frame="1"/>
        </w:rPr>
        <w:t>T</w:t>
      </w:r>
      <w:r w:rsidR="003A52E2">
        <w:t>he true goal of this project was to create</w:t>
      </w:r>
      <w:r>
        <w:t xml:space="preserve"> a Data Engineering pipeline. Before jumping in on something</w:t>
      </w:r>
      <w:r w:rsidR="00CB0A8A">
        <w:t xml:space="preserve"> </w:t>
      </w:r>
      <w:r>
        <w:t xml:space="preserve">– I wanted to make sure I fully knew what that meant. According to </w:t>
      </w:r>
      <w:proofErr w:type="spellStart"/>
      <w:r>
        <w:t>Spati</w:t>
      </w:r>
      <w:proofErr w:type="spellEnd"/>
      <w:r>
        <w:t xml:space="preserve"> (2021) – it would entail setting up a data pipeline to ingest and cleanse data, storing it in a data warehouse and generating visualizations from the data. Seetharaman (2022) would get more specific and spell out five specific steps: picking a data source, extracting data from said source, creating an ETL to transform the data, writing/loading data from the ETL </w:t>
      </w:r>
      <w:r w:rsidR="00952AB2">
        <w:t>somewhere</w:t>
      </w:r>
      <w:r>
        <w:t>, and visualizing the data.</w:t>
      </w:r>
    </w:p>
    <w:p w14:paraId="286E67E2" w14:textId="77777777" w:rsidR="00EA1928" w:rsidRPr="00555472" w:rsidRDefault="00EA1928" w:rsidP="00A0364C">
      <w:pPr>
        <w:shd w:val="clear" w:color="auto" w:fill="FFFFFF"/>
        <w:textAlignment w:val="baseline"/>
        <w:rPr>
          <w:color w:val="000000"/>
          <w:bdr w:val="none" w:sz="0" w:space="0" w:color="auto" w:frame="1"/>
        </w:rPr>
      </w:pPr>
    </w:p>
    <w:p w14:paraId="4E4A2EFD" w14:textId="77777777" w:rsidR="00655BCE" w:rsidRPr="00555472" w:rsidRDefault="00EF195E" w:rsidP="00A0364C">
      <w:pPr>
        <w:shd w:val="clear" w:color="auto" w:fill="FFFFFF"/>
        <w:textAlignment w:val="baseline"/>
        <w:rPr>
          <w:color w:val="000000"/>
          <w:bdr w:val="none" w:sz="0" w:space="0" w:color="auto" w:frame="1"/>
        </w:rPr>
      </w:pPr>
      <w:r w:rsidRPr="00555472">
        <w:rPr>
          <w:color w:val="000000"/>
          <w:bdr w:val="none" w:sz="0" w:space="0" w:color="auto" w:frame="1"/>
        </w:rPr>
        <w:t>Research Statement:</w:t>
      </w:r>
    </w:p>
    <w:p w14:paraId="12171F91" w14:textId="77777777" w:rsidR="00655BCE" w:rsidRPr="00555472" w:rsidRDefault="00655BCE" w:rsidP="00A0364C">
      <w:pPr>
        <w:shd w:val="clear" w:color="auto" w:fill="FFFFFF"/>
        <w:textAlignment w:val="baseline"/>
        <w:rPr>
          <w:color w:val="000000"/>
          <w:bdr w:val="none" w:sz="0" w:space="0" w:color="auto" w:frame="1"/>
        </w:rPr>
      </w:pPr>
    </w:p>
    <w:p w14:paraId="63B717C3" w14:textId="4E6BA239" w:rsidR="00EF195E" w:rsidRPr="00555472" w:rsidRDefault="00BF17D5" w:rsidP="00BF17D5">
      <w:pPr>
        <w:shd w:val="clear" w:color="auto" w:fill="FFFFFF"/>
        <w:spacing w:line="360" w:lineRule="auto"/>
        <w:ind w:firstLine="720"/>
        <w:textAlignment w:val="baseline"/>
        <w:rPr>
          <w:color w:val="000000"/>
          <w:bdr w:val="none" w:sz="0" w:space="0" w:color="auto" w:frame="1"/>
        </w:rPr>
      </w:pPr>
      <w:r w:rsidRPr="00555472">
        <w:rPr>
          <w:color w:val="000000"/>
          <w:bdr w:val="none" w:sz="0" w:space="0" w:color="auto" w:frame="1"/>
        </w:rPr>
        <w:t xml:space="preserve">With this project, I would be exploring </w:t>
      </w:r>
      <w:r w:rsidR="002070A1">
        <w:rPr>
          <w:color w:val="000000"/>
          <w:bdr w:val="none" w:sz="0" w:space="0" w:color="auto" w:frame="1"/>
        </w:rPr>
        <w:t>the creation of an E</w:t>
      </w:r>
      <w:r w:rsidR="00E91705">
        <w:rPr>
          <w:color w:val="000000"/>
          <w:bdr w:val="none" w:sz="0" w:space="0" w:color="auto" w:frame="1"/>
        </w:rPr>
        <w:t xml:space="preserve">TL </w:t>
      </w:r>
      <w:r w:rsidR="0057704F">
        <w:rPr>
          <w:color w:val="000000"/>
          <w:bdr w:val="none" w:sz="0" w:space="0" w:color="auto" w:frame="1"/>
        </w:rPr>
        <w:t>pipeline</w:t>
      </w:r>
      <w:r w:rsidRPr="00555472">
        <w:rPr>
          <w:color w:val="000000"/>
          <w:bdr w:val="none" w:sz="0" w:space="0" w:color="auto" w:frame="1"/>
        </w:rPr>
        <w:t>.</w:t>
      </w:r>
      <w:r w:rsidR="00AA556A">
        <w:rPr>
          <w:color w:val="000000"/>
          <w:bdr w:val="none" w:sz="0" w:space="0" w:color="auto" w:frame="1"/>
        </w:rPr>
        <w:t xml:space="preserve"> </w:t>
      </w:r>
      <w:r w:rsidR="00182D11">
        <w:rPr>
          <w:color w:val="000000"/>
          <w:bdr w:val="none" w:sz="0" w:space="0" w:color="auto" w:frame="1"/>
        </w:rPr>
        <w:t>The project would involve gathering diverse log information</w:t>
      </w:r>
      <w:r w:rsidR="00893374">
        <w:rPr>
          <w:color w:val="000000"/>
          <w:bdr w:val="none" w:sz="0" w:space="0" w:color="auto" w:frame="1"/>
        </w:rPr>
        <w:t xml:space="preserve">, cleansing </w:t>
      </w:r>
      <w:proofErr w:type="gramStart"/>
      <w:r w:rsidR="00893374">
        <w:rPr>
          <w:color w:val="000000"/>
          <w:bdr w:val="none" w:sz="0" w:space="0" w:color="auto" w:frame="1"/>
        </w:rPr>
        <w:t>it</w:t>
      </w:r>
      <w:proofErr w:type="gramEnd"/>
      <w:r w:rsidR="00713C84">
        <w:rPr>
          <w:color w:val="000000"/>
          <w:bdr w:val="none" w:sz="0" w:space="0" w:color="auto" w:frame="1"/>
        </w:rPr>
        <w:t xml:space="preserve"> and </w:t>
      </w:r>
      <w:r w:rsidR="00893374">
        <w:rPr>
          <w:color w:val="000000"/>
          <w:bdr w:val="none" w:sz="0" w:space="0" w:color="auto" w:frame="1"/>
        </w:rPr>
        <w:t>loading it</w:t>
      </w:r>
      <w:r w:rsidR="00182D11">
        <w:rPr>
          <w:color w:val="000000"/>
          <w:bdr w:val="none" w:sz="0" w:space="0" w:color="auto" w:frame="1"/>
        </w:rPr>
        <w:t xml:space="preserve"> </w:t>
      </w:r>
      <w:r w:rsidR="00893374">
        <w:rPr>
          <w:color w:val="000000"/>
          <w:bdr w:val="none" w:sz="0" w:space="0" w:color="auto" w:frame="1"/>
        </w:rPr>
        <w:t>to</w:t>
      </w:r>
      <w:r w:rsidR="00182D11">
        <w:rPr>
          <w:color w:val="000000"/>
          <w:bdr w:val="none" w:sz="0" w:space="0" w:color="auto" w:frame="1"/>
        </w:rPr>
        <w:t xml:space="preserve"> a common location</w:t>
      </w:r>
      <w:r w:rsidR="00893374">
        <w:rPr>
          <w:color w:val="000000"/>
          <w:bdr w:val="none" w:sz="0" w:space="0" w:color="auto" w:frame="1"/>
        </w:rPr>
        <w:t>.</w:t>
      </w:r>
    </w:p>
    <w:p w14:paraId="7E81C052" w14:textId="77777777" w:rsidR="0093762F" w:rsidRPr="00555472" w:rsidRDefault="0093762F" w:rsidP="00A0364C">
      <w:pPr>
        <w:shd w:val="clear" w:color="auto" w:fill="FFFFFF"/>
        <w:textAlignment w:val="baseline"/>
        <w:rPr>
          <w:color w:val="000000"/>
          <w:bdr w:val="none" w:sz="0" w:space="0" w:color="auto" w:frame="1"/>
        </w:rPr>
      </w:pPr>
    </w:p>
    <w:p w14:paraId="0E34AEFE" w14:textId="1509E89C" w:rsidR="00CA602D" w:rsidRPr="009C7637" w:rsidRDefault="0093762F" w:rsidP="00A0364C">
      <w:pPr>
        <w:shd w:val="clear" w:color="auto" w:fill="FFFFFF"/>
        <w:textAlignment w:val="baseline"/>
        <w:rPr>
          <w:color w:val="000000"/>
          <w:bdr w:val="none" w:sz="0" w:space="0" w:color="auto" w:frame="1"/>
        </w:rPr>
      </w:pPr>
      <w:r w:rsidRPr="00555472">
        <w:rPr>
          <w:color w:val="000000"/>
          <w:bdr w:val="none" w:sz="0" w:space="0" w:color="auto" w:frame="1"/>
        </w:rPr>
        <w:t>Deliverables Statement:</w:t>
      </w:r>
    </w:p>
    <w:p w14:paraId="4321C11C" w14:textId="72E1F194" w:rsidR="004F0DA6" w:rsidRPr="006164E7" w:rsidRDefault="0093762F" w:rsidP="00B47D34">
      <w:pPr>
        <w:shd w:val="clear" w:color="auto" w:fill="FFFFFF"/>
        <w:spacing w:line="360" w:lineRule="auto"/>
        <w:textAlignment w:val="baseline"/>
        <w:rPr>
          <w:color w:val="000000"/>
          <w:bdr w:val="none" w:sz="0" w:space="0" w:color="auto" w:frame="1"/>
        </w:rPr>
      </w:pPr>
      <w:r w:rsidRPr="00555472">
        <w:rPr>
          <w:bCs/>
        </w:rPr>
        <w:tab/>
      </w:r>
      <w:r w:rsidR="009C7637" w:rsidRPr="00555472">
        <w:rPr>
          <w:bCs/>
        </w:rPr>
        <w:t xml:space="preserve">The goal would be to </w:t>
      </w:r>
      <w:r w:rsidR="009C7637">
        <w:rPr>
          <w:bCs/>
        </w:rPr>
        <w:t>create a data engineering pipeline to gather and cleanse data to be loaded</w:t>
      </w:r>
      <w:r w:rsidR="009C7637" w:rsidRPr="00555472">
        <w:rPr>
          <w:bCs/>
        </w:rPr>
        <w:t xml:space="preserve"> </w:t>
      </w:r>
      <w:r w:rsidR="00282B29">
        <w:rPr>
          <w:bCs/>
        </w:rPr>
        <w:t>to</w:t>
      </w:r>
      <w:r w:rsidR="009C7637" w:rsidRPr="00555472">
        <w:rPr>
          <w:bCs/>
        </w:rPr>
        <w:t xml:space="preserve"> </w:t>
      </w:r>
      <w:r w:rsidR="00872031">
        <w:rPr>
          <w:bCs/>
        </w:rPr>
        <w:t xml:space="preserve">a </w:t>
      </w:r>
      <w:r w:rsidR="003A363C">
        <w:rPr>
          <w:bCs/>
        </w:rPr>
        <w:t>single solution</w:t>
      </w:r>
      <w:r w:rsidR="00872031">
        <w:rPr>
          <w:bCs/>
        </w:rPr>
        <w:t xml:space="preserve">. </w:t>
      </w:r>
      <w:r w:rsidR="00F6442A" w:rsidRPr="00555472">
        <w:rPr>
          <w:color w:val="000000"/>
          <w:bdr w:val="none" w:sz="0" w:space="0" w:color="auto" w:frame="1"/>
        </w:rPr>
        <w:t xml:space="preserve">I would </w:t>
      </w:r>
      <w:r w:rsidR="00F6442A">
        <w:rPr>
          <w:color w:val="000000"/>
          <w:bdr w:val="none" w:sz="0" w:space="0" w:color="auto" w:frame="1"/>
        </w:rPr>
        <w:t xml:space="preserve">explore different solutions for automating the ETL – </w:t>
      </w:r>
      <w:r w:rsidR="00F6442A">
        <w:rPr>
          <w:color w:val="000000"/>
          <w:bdr w:val="none" w:sz="0" w:space="0" w:color="auto" w:frame="1"/>
        </w:rPr>
        <w:lastRenderedPageBreak/>
        <w:t xml:space="preserve">including Unix </w:t>
      </w:r>
      <w:proofErr w:type="spellStart"/>
      <w:r w:rsidR="00F6442A">
        <w:rPr>
          <w:color w:val="000000"/>
          <w:bdr w:val="none" w:sz="0" w:space="0" w:color="auto" w:frame="1"/>
        </w:rPr>
        <w:t>cron</w:t>
      </w:r>
      <w:proofErr w:type="spellEnd"/>
      <w:r w:rsidR="00F6442A">
        <w:rPr>
          <w:color w:val="000000"/>
          <w:bdr w:val="none" w:sz="0" w:space="0" w:color="auto" w:frame="1"/>
        </w:rPr>
        <w:t xml:space="preserve"> technology and Apache Airflow</w:t>
      </w:r>
      <w:r w:rsidR="00F6442A" w:rsidRPr="00555472">
        <w:rPr>
          <w:color w:val="000000"/>
          <w:bdr w:val="none" w:sz="0" w:space="0" w:color="auto" w:frame="1"/>
        </w:rPr>
        <w:t xml:space="preserve">. </w:t>
      </w:r>
      <w:r w:rsidR="00F6442A">
        <w:rPr>
          <w:color w:val="000000"/>
          <w:bdr w:val="none" w:sz="0" w:space="0" w:color="auto" w:frame="1"/>
        </w:rPr>
        <w:t>I</w:t>
      </w:r>
      <w:r w:rsidR="00872031">
        <w:rPr>
          <w:color w:val="000000"/>
          <w:bdr w:val="none" w:sz="0" w:space="0" w:color="auto" w:frame="1"/>
        </w:rPr>
        <w:t xml:space="preserve"> would utilize Python to write ETL processes and to load data to a </w:t>
      </w:r>
      <w:r w:rsidR="00F12098">
        <w:rPr>
          <w:color w:val="000000"/>
          <w:bdr w:val="none" w:sz="0" w:space="0" w:color="auto" w:frame="1"/>
        </w:rPr>
        <w:t>PostgreSQL database</w:t>
      </w:r>
      <w:r w:rsidR="00F6442A" w:rsidRPr="00555472">
        <w:rPr>
          <w:color w:val="000000"/>
          <w:bdr w:val="none" w:sz="0" w:space="0" w:color="auto" w:frame="1"/>
        </w:rPr>
        <w:t>.</w:t>
      </w:r>
      <w:r w:rsidR="000B52CA">
        <w:rPr>
          <w:color w:val="000000"/>
          <w:bdr w:val="none" w:sz="0" w:space="0" w:color="auto" w:frame="1"/>
        </w:rPr>
        <w:t xml:space="preserve"> </w:t>
      </w:r>
      <w:proofErr w:type="spellStart"/>
      <w:r w:rsidR="000B52CA">
        <w:rPr>
          <w:color w:val="000000"/>
          <w:bdr w:val="none" w:sz="0" w:space="0" w:color="auto" w:frame="1"/>
        </w:rPr>
        <w:t>Metabase</w:t>
      </w:r>
      <w:proofErr w:type="spellEnd"/>
      <w:r w:rsidR="000B52CA">
        <w:rPr>
          <w:color w:val="000000"/>
          <w:bdr w:val="none" w:sz="0" w:space="0" w:color="auto" w:frame="1"/>
        </w:rPr>
        <w:t xml:space="preserve"> would be used for data visualization.</w:t>
      </w:r>
    </w:p>
    <w:p w14:paraId="5503B4A2" w14:textId="77777777" w:rsidR="004F0DA6" w:rsidRPr="00B47D34" w:rsidRDefault="004F0DA6" w:rsidP="00B47D34">
      <w:pPr>
        <w:shd w:val="clear" w:color="auto" w:fill="FFFFFF"/>
        <w:spacing w:line="360" w:lineRule="auto"/>
        <w:textAlignment w:val="baseline"/>
        <w:rPr>
          <w:bCs/>
        </w:rPr>
      </w:pPr>
    </w:p>
    <w:p w14:paraId="6AAC9819" w14:textId="0A096BD0" w:rsidR="00E06543" w:rsidRDefault="00F11BF2" w:rsidP="00433A06">
      <w:pPr>
        <w:pStyle w:val="Heading1"/>
      </w:pPr>
      <w:bookmarkStart w:id="3" w:name="_Toc286694436"/>
      <w:r>
        <w:t xml:space="preserve">Chapter </w:t>
      </w:r>
      <w:r w:rsidR="004F0DA6">
        <w:t>2</w:t>
      </w:r>
      <w:r>
        <w:t xml:space="preserve"> </w:t>
      </w:r>
      <w:r w:rsidR="00E06543">
        <w:t>–</w:t>
      </w:r>
      <w:r>
        <w:t xml:space="preserve"> </w:t>
      </w:r>
      <w:bookmarkEnd w:id="3"/>
      <w:r w:rsidR="007F4C99">
        <w:t>T</w:t>
      </w:r>
      <w:r w:rsidR="001D0439">
        <w:t>he Data</w:t>
      </w:r>
    </w:p>
    <w:p w14:paraId="542909C7" w14:textId="40F850F5" w:rsidR="00654142" w:rsidRDefault="00654142" w:rsidP="004478D8">
      <w:pPr>
        <w:spacing w:line="360" w:lineRule="auto"/>
        <w:ind w:firstLine="720"/>
      </w:pPr>
      <w:r>
        <w:t xml:space="preserve">The </w:t>
      </w:r>
      <w:hyperlink r:id="rId10" w:history="1">
        <w:proofErr w:type="spellStart"/>
        <w:r w:rsidRPr="007E7A75">
          <w:rPr>
            <w:rStyle w:val="Hyperlink"/>
          </w:rPr>
          <w:t>Loghub</w:t>
        </w:r>
        <w:proofErr w:type="spellEnd"/>
      </w:hyperlink>
      <w:r>
        <w:t xml:space="preserve"> project on </w:t>
      </w:r>
      <w:proofErr w:type="spellStart"/>
      <w:r>
        <w:t>github</w:t>
      </w:r>
      <w:proofErr w:type="spellEnd"/>
      <w:r>
        <w:t xml:space="preserve"> ha</w:t>
      </w:r>
      <w:r w:rsidR="0025462E">
        <w:t>d</w:t>
      </w:r>
      <w:r>
        <w:t xml:space="preserve"> a wide variety of different types of log files </w:t>
      </w:r>
      <w:r w:rsidR="0025462E">
        <w:t>– providing the perfect data source for this project</w:t>
      </w:r>
      <w:r>
        <w:t xml:space="preserve">. </w:t>
      </w:r>
      <w:r w:rsidR="007B1787">
        <w:t>It included logs for different applications</w:t>
      </w:r>
      <w:r w:rsidR="00F62AE5">
        <w:t>, file systems,</w:t>
      </w:r>
      <w:r w:rsidR="007B1787">
        <w:t xml:space="preserve"> and operating systems. I would choose to download </w:t>
      </w:r>
      <w:r w:rsidR="00C359EB">
        <w:t>some</w:t>
      </w:r>
      <w:r w:rsidR="007B1787">
        <w:t xml:space="preserve"> </w:t>
      </w:r>
      <w:r w:rsidR="00C359EB">
        <w:t>2k sample log files directly from the</w:t>
      </w:r>
      <w:r w:rsidR="00D22A1C">
        <w:t xml:space="preserve"> </w:t>
      </w:r>
      <w:proofErr w:type="spellStart"/>
      <w:r w:rsidR="00D22A1C">
        <w:t>loghub</w:t>
      </w:r>
      <w:proofErr w:type="spellEnd"/>
      <w:r w:rsidR="00C359EB">
        <w:t xml:space="preserve"> repo – including logs for </w:t>
      </w:r>
      <w:r w:rsidR="00EB7DFE">
        <w:t>Apache, Hadoop, HDFS, Linux and Windows.</w:t>
      </w:r>
    </w:p>
    <w:p w14:paraId="2DBD02B7" w14:textId="253E1AFC" w:rsidR="005665BA" w:rsidRDefault="005665BA" w:rsidP="004478D8">
      <w:pPr>
        <w:spacing w:line="360" w:lineRule="auto"/>
        <w:ind w:firstLine="720"/>
      </w:pPr>
      <w:r>
        <w:t xml:space="preserve">The </w:t>
      </w:r>
      <w:r w:rsidR="00DF3D67">
        <w:t>above-mentioned</w:t>
      </w:r>
      <w:r>
        <w:t xml:space="preserve"> log files contained a sample of 2,000 lines per log.</w:t>
      </w:r>
      <w:r w:rsidR="00D577AB">
        <w:t xml:space="preserve"> The </w:t>
      </w:r>
      <w:proofErr w:type="spellStart"/>
      <w:r w:rsidR="00DE5EDA">
        <w:t>L</w:t>
      </w:r>
      <w:r w:rsidR="00D577AB">
        <w:t>oghub</w:t>
      </w:r>
      <w:proofErr w:type="spellEnd"/>
      <w:r w:rsidR="00D577AB">
        <w:t xml:space="preserve"> project also provided a s</w:t>
      </w:r>
      <w:r w:rsidR="007875FA">
        <w:t>eparate link offering access to full log file samples – offering over 77 gigabytes of data.</w:t>
      </w:r>
      <w:r>
        <w:t xml:space="preserve"> I would download </w:t>
      </w:r>
      <w:r w:rsidR="007875FA">
        <w:t>the</w:t>
      </w:r>
      <w:r>
        <w:t xml:space="preserve"> complete </w:t>
      </w:r>
      <w:r w:rsidR="007875FA">
        <w:t xml:space="preserve">Apache </w:t>
      </w:r>
      <w:r>
        <w:t xml:space="preserve">log file from </w:t>
      </w:r>
      <w:r w:rsidR="007875FA">
        <w:t>their</w:t>
      </w:r>
      <w:r>
        <w:t xml:space="preserve"> separate </w:t>
      </w:r>
      <w:r w:rsidR="007875FA">
        <w:t>site</w:t>
      </w:r>
      <w:r>
        <w:t xml:space="preserve"> </w:t>
      </w:r>
      <w:r w:rsidR="007875FA">
        <w:t xml:space="preserve">just to get an idea of what it would </w:t>
      </w:r>
      <w:r w:rsidR="00534B1D">
        <w:t>look</w:t>
      </w:r>
      <w:r w:rsidR="007875FA">
        <w:t xml:space="preserve"> like to </w:t>
      </w:r>
      <w:r w:rsidR="00534B1D">
        <w:t>run a full data set/log file through</w:t>
      </w:r>
      <w:r w:rsidR="00DF3D67">
        <w:t>.</w:t>
      </w:r>
    </w:p>
    <w:p w14:paraId="54F1105A" w14:textId="3203906F" w:rsidR="00D577AB" w:rsidRDefault="00A34C28" w:rsidP="00534B1D">
      <w:pPr>
        <w:spacing w:line="360" w:lineRule="auto"/>
      </w:pPr>
      <w:r>
        <w:tab/>
        <w:t>Here’s a look at the different types of data contained within each of the logs that I downloaded</w:t>
      </w:r>
      <w:r w:rsidR="00D22A1C">
        <w:t xml:space="preserve"> – using the Linux head command to view the top 3 records of each log file</w:t>
      </w:r>
      <w:r>
        <w:t>:</w:t>
      </w:r>
    </w:p>
    <w:p w14:paraId="5ABD13A6" w14:textId="58566DF2" w:rsidR="00A34C28" w:rsidRDefault="00EB49CF" w:rsidP="00534B1D">
      <w:pPr>
        <w:spacing w:line="360" w:lineRule="auto"/>
      </w:pPr>
      <w:r w:rsidRPr="00EB49CF">
        <w:rPr>
          <w:noProof/>
        </w:rPr>
        <w:drawing>
          <wp:inline distT="0" distB="0" distL="0" distR="0" wp14:anchorId="06C4CE0F" wp14:editId="0AB45773">
            <wp:extent cx="6576375" cy="3857297"/>
            <wp:effectExtent l="0" t="0" r="0" b="0"/>
            <wp:docPr id="204006279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62795" name="Picture 1" descr="Text&#10;&#10;Description automatically generated"/>
                    <pic:cNvPicPr/>
                  </pic:nvPicPr>
                  <pic:blipFill>
                    <a:blip r:embed="rId11"/>
                    <a:stretch>
                      <a:fillRect/>
                    </a:stretch>
                  </pic:blipFill>
                  <pic:spPr>
                    <a:xfrm>
                      <a:off x="0" y="0"/>
                      <a:ext cx="6588223" cy="3864247"/>
                    </a:xfrm>
                    <a:prstGeom prst="rect">
                      <a:avLst/>
                    </a:prstGeom>
                  </pic:spPr>
                </pic:pic>
              </a:graphicData>
            </a:graphic>
          </wp:inline>
        </w:drawing>
      </w:r>
    </w:p>
    <w:p w14:paraId="0DA52E17" w14:textId="77777777" w:rsidR="00654142" w:rsidRDefault="00654142" w:rsidP="006164E7">
      <w:pPr>
        <w:tabs>
          <w:tab w:val="center" w:pos="4680"/>
        </w:tabs>
        <w:rPr>
          <w:bCs/>
        </w:rPr>
      </w:pPr>
    </w:p>
    <w:p w14:paraId="2AD37B92" w14:textId="7FD843AD" w:rsidR="006164E7" w:rsidRDefault="006164E7" w:rsidP="006164E7">
      <w:pPr>
        <w:tabs>
          <w:tab w:val="center" w:pos="4680"/>
        </w:tabs>
        <w:rPr>
          <w:bCs/>
        </w:rPr>
      </w:pPr>
      <w:r w:rsidRPr="00E907EB">
        <w:rPr>
          <w:bCs/>
        </w:rPr>
        <w:lastRenderedPageBreak/>
        <w:t xml:space="preserve">Manually extracting the full </w:t>
      </w:r>
      <w:r w:rsidR="00F7422F">
        <w:rPr>
          <w:bCs/>
        </w:rPr>
        <w:t xml:space="preserve">tar.gz </w:t>
      </w:r>
      <w:r w:rsidRPr="00E907EB">
        <w:rPr>
          <w:bCs/>
        </w:rPr>
        <w:t>Apache log</w:t>
      </w:r>
      <w:r w:rsidR="00F7422F">
        <w:rPr>
          <w:bCs/>
        </w:rPr>
        <w:t xml:space="preserve"> in Linux</w:t>
      </w:r>
      <w:r w:rsidR="004B28E1">
        <w:rPr>
          <w:bCs/>
        </w:rPr>
        <w:t xml:space="preserve"> (after already downloaded)</w:t>
      </w:r>
      <w:r>
        <w:rPr>
          <w:bCs/>
        </w:rPr>
        <w:t>:</w:t>
      </w:r>
      <w:r>
        <w:rPr>
          <w:bCs/>
        </w:rPr>
        <w:tab/>
      </w:r>
    </w:p>
    <w:p w14:paraId="16B4D278" w14:textId="48F55E18" w:rsidR="006164E7" w:rsidRDefault="006164E7" w:rsidP="00881FDE">
      <w:pPr>
        <w:pStyle w:val="Body"/>
        <w:spacing w:line="360" w:lineRule="auto"/>
        <w:ind w:firstLine="0"/>
      </w:pPr>
      <w:r w:rsidRPr="00E907EB">
        <w:rPr>
          <w:bCs/>
          <w:noProof/>
        </w:rPr>
        <w:drawing>
          <wp:inline distT="0" distB="0" distL="0" distR="0" wp14:anchorId="0827968A" wp14:editId="71C6DB1C">
            <wp:extent cx="5562600" cy="2172742"/>
            <wp:effectExtent l="0" t="0" r="0" b="0"/>
            <wp:docPr id="657292768" name="Picture 6572927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98876" name="Picture 1" descr="Graphical user interface, text, application&#10;&#10;Description automatically generated"/>
                    <pic:cNvPicPr/>
                  </pic:nvPicPr>
                  <pic:blipFill>
                    <a:blip r:embed="rId12"/>
                    <a:stretch>
                      <a:fillRect/>
                    </a:stretch>
                  </pic:blipFill>
                  <pic:spPr>
                    <a:xfrm>
                      <a:off x="0" y="0"/>
                      <a:ext cx="5565642" cy="2173930"/>
                    </a:xfrm>
                    <a:prstGeom prst="rect">
                      <a:avLst/>
                    </a:prstGeom>
                  </pic:spPr>
                </pic:pic>
              </a:graphicData>
            </a:graphic>
          </wp:inline>
        </w:drawing>
      </w:r>
    </w:p>
    <w:p w14:paraId="7CB38362" w14:textId="77777777" w:rsidR="00672336" w:rsidRPr="00E06543" w:rsidRDefault="00672336" w:rsidP="00D32758"/>
    <w:p w14:paraId="4114F435" w14:textId="6AEC2FC1" w:rsidR="005208C1" w:rsidRDefault="005208C1" w:rsidP="007C187C">
      <w:pPr>
        <w:jc w:val="center"/>
        <w:rPr>
          <w:b/>
        </w:rPr>
      </w:pPr>
      <w:bookmarkStart w:id="4" w:name="_Toc286694460"/>
      <w:r>
        <w:rPr>
          <w:b/>
        </w:rPr>
        <w:t xml:space="preserve">Chapter 3 – </w:t>
      </w:r>
      <w:r w:rsidR="001D0439">
        <w:rPr>
          <w:b/>
        </w:rPr>
        <w:t>Technical</w:t>
      </w:r>
      <w:r>
        <w:rPr>
          <w:b/>
        </w:rPr>
        <w:t xml:space="preserve"> </w:t>
      </w:r>
      <w:r w:rsidR="001D0439">
        <w:rPr>
          <w:b/>
        </w:rPr>
        <w:t>Components</w:t>
      </w:r>
    </w:p>
    <w:p w14:paraId="19A5DD82" w14:textId="77777777" w:rsidR="005208C1" w:rsidRDefault="005208C1" w:rsidP="005208C1">
      <w:pPr>
        <w:rPr>
          <w:b/>
        </w:rPr>
      </w:pPr>
    </w:p>
    <w:p w14:paraId="6BFAC21C" w14:textId="77777777" w:rsidR="001D0439" w:rsidRDefault="001D0439" w:rsidP="001D0439">
      <w:pPr>
        <w:pStyle w:val="Body"/>
        <w:spacing w:line="360" w:lineRule="auto"/>
        <w:ind w:firstLine="0"/>
      </w:pPr>
      <w:r>
        <w:t>The Technology</w:t>
      </w:r>
    </w:p>
    <w:p w14:paraId="6CCBA7B8" w14:textId="093F0FE2" w:rsidR="005D6FF2" w:rsidRDefault="00D43EC7" w:rsidP="001F7010">
      <w:pPr>
        <w:pStyle w:val="Body"/>
        <w:spacing w:line="360" w:lineRule="auto"/>
      </w:pPr>
      <w:r>
        <w:t xml:space="preserve">I would choose Python as </w:t>
      </w:r>
      <w:r w:rsidR="002164C1">
        <w:t>the</w:t>
      </w:r>
      <w:r>
        <w:t xml:space="preserve"> programming language of choice for this project to write the ETL.</w:t>
      </w:r>
      <w:r w:rsidR="005D6FF2">
        <w:t xml:space="preserve"> Python is a high-level interpreted programming language that is popular for its plethora of tools and libraries that can be used for several different use cases. It is particularly popular for working with data.</w:t>
      </w:r>
      <w:r w:rsidR="00C60D7D">
        <w:t xml:space="preserve"> I would often experiment with code in Python </w:t>
      </w:r>
      <w:proofErr w:type="spellStart"/>
      <w:r w:rsidR="00C60D7D">
        <w:t>Jupyter</w:t>
      </w:r>
      <w:proofErr w:type="spellEnd"/>
      <w:r w:rsidR="00C60D7D">
        <w:t xml:space="preserve"> Notebooks before adding code to my final</w:t>
      </w:r>
      <w:r w:rsidR="005502D3">
        <w:t>ized scripts – it was very helpful for testing small pieces of code.</w:t>
      </w:r>
    </w:p>
    <w:p w14:paraId="6AF32CC1" w14:textId="15902E13" w:rsidR="001F7010" w:rsidRDefault="00273CA7" w:rsidP="001F7010">
      <w:pPr>
        <w:pStyle w:val="Body"/>
        <w:spacing w:line="360" w:lineRule="auto"/>
      </w:pPr>
      <w:r>
        <w:t>PostgreSQL would be used for my database solution.</w:t>
      </w:r>
      <w:r w:rsidR="001F7010">
        <w:t xml:space="preserve"> PostgreSQL is a popular open-source database management system (</w:t>
      </w:r>
      <w:proofErr w:type="spellStart"/>
      <w:r w:rsidR="001F7010">
        <w:t>dbms</w:t>
      </w:r>
      <w:proofErr w:type="spellEnd"/>
      <w:r w:rsidR="001F7010">
        <w:t xml:space="preserve">). It is free to use, mature, stable, and SQL compliant. See appendix B for information on installing and configuring PostgreSQL on a </w:t>
      </w:r>
      <w:proofErr w:type="spellStart"/>
      <w:r w:rsidR="001F7010">
        <w:t>Lubuntu</w:t>
      </w:r>
      <w:proofErr w:type="spellEnd"/>
      <w:r w:rsidR="001F7010">
        <w:t xml:space="preserve"> Linux </w:t>
      </w:r>
      <w:proofErr w:type="spellStart"/>
      <w:r w:rsidR="001F7010">
        <w:t>vm</w:t>
      </w:r>
      <w:proofErr w:type="spellEnd"/>
      <w:r w:rsidR="001F7010">
        <w:t>.</w:t>
      </w:r>
    </w:p>
    <w:p w14:paraId="0DF595D3" w14:textId="47EF4658" w:rsidR="001D0439" w:rsidRDefault="00273CA7" w:rsidP="001218A6">
      <w:pPr>
        <w:pStyle w:val="Body"/>
        <w:spacing w:line="360" w:lineRule="auto"/>
      </w:pPr>
      <w:proofErr w:type="spellStart"/>
      <w:r>
        <w:t>Metabase</w:t>
      </w:r>
      <w:proofErr w:type="spellEnd"/>
      <w:r>
        <w:t xml:space="preserve"> would be used for visualization.</w:t>
      </w:r>
      <w:r w:rsidR="001F7010">
        <w:t xml:space="preserve"> </w:t>
      </w:r>
      <w:proofErr w:type="spellStart"/>
      <w:r w:rsidR="001F7010">
        <w:t>Metabase</w:t>
      </w:r>
      <w:proofErr w:type="spellEnd"/>
      <w:r w:rsidR="001F7010">
        <w:t xml:space="preserve"> is also open-source and available for free. It is a business intelligence tool that can be used to visualize data. It can be used to easily import data and to generate charts for that data. It can be used to create dashboards as well – allowing the Data Engineer to easily show users what their data looks like. See appendix C for information on installing and configuring </w:t>
      </w:r>
      <w:proofErr w:type="spellStart"/>
      <w:r w:rsidR="001F7010">
        <w:t>Metabase</w:t>
      </w:r>
      <w:proofErr w:type="spellEnd"/>
      <w:r w:rsidR="001F7010">
        <w:t xml:space="preserve"> on a </w:t>
      </w:r>
      <w:proofErr w:type="spellStart"/>
      <w:r w:rsidR="001F7010">
        <w:t>Lubuntu</w:t>
      </w:r>
      <w:proofErr w:type="spellEnd"/>
      <w:r w:rsidR="001F7010">
        <w:t xml:space="preserve"> Linux </w:t>
      </w:r>
      <w:proofErr w:type="spellStart"/>
      <w:r w:rsidR="001F7010">
        <w:t>vm</w:t>
      </w:r>
      <w:proofErr w:type="spellEnd"/>
      <w:r w:rsidR="001F7010">
        <w:t>.</w:t>
      </w:r>
    </w:p>
    <w:p w14:paraId="2100F948" w14:textId="56BA5349" w:rsidR="00273CA7" w:rsidRDefault="00273CA7" w:rsidP="001D0439">
      <w:pPr>
        <w:pStyle w:val="Body"/>
        <w:spacing w:line="360" w:lineRule="auto"/>
      </w:pPr>
      <w:r>
        <w:t xml:space="preserve">For automating the ETL </w:t>
      </w:r>
      <w:r w:rsidR="002164C1">
        <w:t xml:space="preserve">pipeline </w:t>
      </w:r>
      <w:r>
        <w:t xml:space="preserve">– I would </w:t>
      </w:r>
      <w:r w:rsidR="00C3277B">
        <w:t>take</w:t>
      </w:r>
      <w:r>
        <w:t xml:space="preserve"> two different approaches. The first would be a more traditional Unix/Linux </w:t>
      </w:r>
      <w:proofErr w:type="spellStart"/>
      <w:r>
        <w:t>cron</w:t>
      </w:r>
      <w:proofErr w:type="spellEnd"/>
      <w:r>
        <w:t xml:space="preserve"> solution. The second would be using Apache Airflow.</w:t>
      </w:r>
    </w:p>
    <w:p w14:paraId="72784CBC" w14:textId="4F42E9A2" w:rsidR="00F74C2D" w:rsidRDefault="000B6CA2" w:rsidP="00197E6F">
      <w:pPr>
        <w:pStyle w:val="Body"/>
        <w:spacing w:line="360" w:lineRule="auto"/>
      </w:pPr>
      <w:r>
        <w:t xml:space="preserve">Apache </w:t>
      </w:r>
      <w:r w:rsidR="001D0439">
        <w:t xml:space="preserve">Airflow is </w:t>
      </w:r>
      <w:r>
        <w:t>a popular data pipeline/workflow tool.</w:t>
      </w:r>
      <w:r w:rsidR="00A53587">
        <w:t xml:space="preserve"> </w:t>
      </w:r>
      <w:r w:rsidR="00123862">
        <w:t>Its</w:t>
      </w:r>
      <w:r w:rsidR="00A53587">
        <w:t xml:space="preserve"> main feature is the DAG </w:t>
      </w:r>
      <w:r w:rsidR="00F74C2D">
        <w:t>–</w:t>
      </w:r>
      <w:r w:rsidR="00A53587">
        <w:t xml:space="preserve"> </w:t>
      </w:r>
      <w:r w:rsidR="00F74C2D">
        <w:t xml:space="preserve">the </w:t>
      </w:r>
      <w:r w:rsidR="009C1EC2">
        <w:t xml:space="preserve">“Directed Acyclic Graph”. </w:t>
      </w:r>
      <w:r w:rsidR="00D66F5F">
        <w:t xml:space="preserve">DAGs are written in Python – and once imported into Airflow </w:t>
      </w:r>
      <w:r w:rsidR="000C6548">
        <w:t xml:space="preserve">– </w:t>
      </w:r>
      <w:r w:rsidR="000C6548">
        <w:lastRenderedPageBreak/>
        <w:t xml:space="preserve">they graphically </w:t>
      </w:r>
      <w:r w:rsidR="00D66F5F">
        <w:t xml:space="preserve">show </w:t>
      </w:r>
      <w:r w:rsidR="00297F1B">
        <w:t xml:space="preserve">the order of operation for a larger process </w:t>
      </w:r>
      <w:r w:rsidR="00A85773">
        <w:t>–</w:t>
      </w:r>
      <w:r w:rsidR="00297F1B">
        <w:t xml:space="preserve"> </w:t>
      </w:r>
      <w:r w:rsidR="00A85773">
        <w:t xml:space="preserve">showing process tasks and their dependencies. </w:t>
      </w:r>
      <w:r w:rsidR="0016279F">
        <w:t xml:space="preserve">Users can </w:t>
      </w:r>
      <w:r w:rsidR="008A5E2F">
        <w:t xml:space="preserve">easily manage and monitor </w:t>
      </w:r>
      <w:r w:rsidR="000C6548">
        <w:t xml:space="preserve">these </w:t>
      </w:r>
      <w:r w:rsidR="008A5E2F">
        <w:t>process tasks using Airflow</w:t>
      </w:r>
      <w:r w:rsidR="000C6548">
        <w:t xml:space="preserve"> </w:t>
      </w:r>
      <w:r w:rsidR="001218A6">
        <w:t xml:space="preserve">tools and </w:t>
      </w:r>
      <w:r w:rsidR="000C6548">
        <w:t>features</w:t>
      </w:r>
      <w:r w:rsidR="000208A3">
        <w:t>.</w:t>
      </w:r>
      <w:r w:rsidR="00197E6F">
        <w:t xml:space="preserve"> </w:t>
      </w:r>
      <w:r w:rsidR="00813C4F">
        <w:t>Airflow</w:t>
      </w:r>
      <w:r w:rsidR="00197E6F">
        <w:t xml:space="preserve"> makes ETL processes easy to automate.</w:t>
      </w:r>
      <w:r w:rsidR="002013A4">
        <w:t xml:space="preserve"> If one piece of a workflow fails – Airflow can be set up to keep trying. It will prevent </w:t>
      </w:r>
      <w:r w:rsidR="00813C4F">
        <w:t xml:space="preserve">a </w:t>
      </w:r>
      <w:r w:rsidR="002013A4">
        <w:t>process further down the chain from kicking off until</w:t>
      </w:r>
      <w:r w:rsidR="00751DFB">
        <w:t xml:space="preserve"> the previous process successfully completes</w:t>
      </w:r>
      <w:r w:rsidR="00B1749A">
        <w:t xml:space="preserve"> (</w:t>
      </w:r>
      <w:proofErr w:type="spellStart"/>
      <w:r w:rsidR="00B1749A" w:rsidRPr="00660038">
        <w:t>Kervizic</w:t>
      </w:r>
      <w:proofErr w:type="spellEnd"/>
      <w:r w:rsidR="00B1749A">
        <w:t>, 2021).</w:t>
      </w:r>
      <w:r w:rsidR="00A91AE9">
        <w:t xml:space="preserve"> </w:t>
      </w:r>
      <w:r w:rsidR="00864F6E">
        <w:t>Appendix A has info on installing and configuring Airflow.</w:t>
      </w:r>
      <w:r w:rsidR="00DB786E">
        <w:t xml:space="preserve"> Appendix A1 has information on importing DAG code files.</w:t>
      </w:r>
    </w:p>
    <w:p w14:paraId="7FD401E2" w14:textId="3A226CC7" w:rsidR="00C477F8" w:rsidRDefault="00AC784B" w:rsidP="00C477F8">
      <w:pPr>
        <w:pStyle w:val="Body"/>
        <w:spacing w:line="360" w:lineRule="auto"/>
        <w:rPr>
          <w:bCs/>
        </w:rPr>
      </w:pPr>
      <w:r>
        <w:t xml:space="preserve">I got </w:t>
      </w:r>
      <w:proofErr w:type="gramStart"/>
      <w:r>
        <w:t>pretty far</w:t>
      </w:r>
      <w:proofErr w:type="gramEnd"/>
      <w:r>
        <w:t xml:space="preserve"> with Airflow – but did not quite get all the way there. </w:t>
      </w:r>
      <w:proofErr w:type="gramStart"/>
      <w:r>
        <w:t>So</w:t>
      </w:r>
      <w:proofErr w:type="gramEnd"/>
      <w:r>
        <w:t xml:space="preserve"> I resorted to </w:t>
      </w:r>
      <w:r w:rsidR="00EB0EDF">
        <w:t xml:space="preserve">something I was already familiar with – the Unix/Linux </w:t>
      </w:r>
      <w:proofErr w:type="spellStart"/>
      <w:r w:rsidR="00EB0EDF">
        <w:t>cron</w:t>
      </w:r>
      <w:proofErr w:type="spellEnd"/>
      <w:r w:rsidR="00EB0EDF">
        <w:t xml:space="preserve"> – the OG scheduler.</w:t>
      </w:r>
      <w:r w:rsidR="00B95416">
        <w:t xml:space="preserve"> </w:t>
      </w:r>
      <w:r w:rsidR="00B95416">
        <w:rPr>
          <w:bCs/>
        </w:rPr>
        <w:t xml:space="preserve">Although </w:t>
      </w:r>
      <w:proofErr w:type="spellStart"/>
      <w:r w:rsidR="00B95416">
        <w:rPr>
          <w:bCs/>
        </w:rPr>
        <w:t>cron</w:t>
      </w:r>
      <w:proofErr w:type="spellEnd"/>
      <w:r w:rsidR="00B95416">
        <w:rPr>
          <w:bCs/>
        </w:rPr>
        <w:t xml:space="preserve"> technology is an old Unix standard – it is still the magic behind a lot of </w:t>
      </w:r>
      <w:proofErr w:type="spellStart"/>
      <w:proofErr w:type="gramStart"/>
      <w:r w:rsidR="00B95416">
        <w:rPr>
          <w:bCs/>
        </w:rPr>
        <w:t>todays</w:t>
      </w:r>
      <w:proofErr w:type="spellEnd"/>
      <w:proofErr w:type="gramEnd"/>
      <w:r w:rsidR="00B95416">
        <w:rPr>
          <w:bCs/>
        </w:rPr>
        <w:t xml:space="preserve"> scheduling tools and utilities (Quinn, 2022) – so being familiar with it as a Data Engineer is very important. </w:t>
      </w:r>
      <w:r w:rsidR="00254792">
        <w:rPr>
          <w:bCs/>
        </w:rPr>
        <w:t>I set up a shell script that would run every 5 minutes</w:t>
      </w:r>
      <w:r w:rsidR="00B95416">
        <w:rPr>
          <w:bCs/>
        </w:rPr>
        <w:t>.</w:t>
      </w:r>
      <w:r w:rsidR="00F3127A">
        <w:rPr>
          <w:bCs/>
        </w:rPr>
        <w:t xml:space="preserve"> It </w:t>
      </w:r>
      <w:proofErr w:type="gramStart"/>
      <w:r w:rsidR="00F3127A">
        <w:rPr>
          <w:bCs/>
        </w:rPr>
        <w:t>called</w:t>
      </w:r>
      <w:proofErr w:type="gramEnd"/>
      <w:r w:rsidR="00F3127A">
        <w:rPr>
          <w:bCs/>
        </w:rPr>
        <w:t xml:space="preserve"> each of the Python log scripts one by one. Anything added to any of those logs since the previous </w:t>
      </w:r>
      <w:proofErr w:type="spellStart"/>
      <w:r w:rsidR="00F3127A">
        <w:rPr>
          <w:bCs/>
        </w:rPr>
        <w:t>cron</w:t>
      </w:r>
      <w:proofErr w:type="spellEnd"/>
      <w:r w:rsidR="00F3127A">
        <w:rPr>
          <w:bCs/>
        </w:rPr>
        <w:t xml:space="preserve"> run would be </w:t>
      </w:r>
      <w:r w:rsidR="001C2124">
        <w:rPr>
          <w:bCs/>
        </w:rPr>
        <w:t xml:space="preserve">automatically </w:t>
      </w:r>
      <w:r w:rsidR="00F3127A">
        <w:rPr>
          <w:bCs/>
        </w:rPr>
        <w:t>added to the database.</w:t>
      </w:r>
      <w:r w:rsidR="00B95416">
        <w:rPr>
          <w:bCs/>
        </w:rPr>
        <w:t xml:space="preserve"> </w:t>
      </w:r>
      <w:r w:rsidR="001C2124">
        <w:rPr>
          <w:bCs/>
        </w:rPr>
        <w:t xml:space="preserve">The call to my </w:t>
      </w:r>
      <w:proofErr w:type="spellStart"/>
      <w:r w:rsidR="001C2124">
        <w:rPr>
          <w:bCs/>
        </w:rPr>
        <w:t>cron</w:t>
      </w:r>
      <w:proofErr w:type="spellEnd"/>
      <w:r w:rsidR="001C2124">
        <w:rPr>
          <w:bCs/>
        </w:rPr>
        <w:t xml:space="preserve"> script in m</w:t>
      </w:r>
      <w:r w:rsidR="00B95416">
        <w:rPr>
          <w:bCs/>
        </w:rPr>
        <w:t xml:space="preserve">y </w:t>
      </w:r>
      <w:r w:rsidR="001C2124">
        <w:rPr>
          <w:bCs/>
        </w:rPr>
        <w:t xml:space="preserve">Linux </w:t>
      </w:r>
      <w:proofErr w:type="spellStart"/>
      <w:r w:rsidR="00B95416">
        <w:rPr>
          <w:bCs/>
        </w:rPr>
        <w:t>cron</w:t>
      </w:r>
      <w:proofErr w:type="spellEnd"/>
      <w:r w:rsidR="00B95416">
        <w:rPr>
          <w:bCs/>
        </w:rPr>
        <w:t xml:space="preserve"> file</w:t>
      </w:r>
      <w:r w:rsidR="00254792">
        <w:rPr>
          <w:bCs/>
        </w:rPr>
        <w:t xml:space="preserve"> </w:t>
      </w:r>
      <w:r w:rsidR="00B95416">
        <w:rPr>
          <w:bCs/>
        </w:rPr>
        <w:t>looked like this:</w:t>
      </w:r>
    </w:p>
    <w:tbl>
      <w:tblPr>
        <w:tblStyle w:val="TableGrid"/>
        <w:tblW w:w="0" w:type="auto"/>
        <w:tblLook w:val="04A0" w:firstRow="1" w:lastRow="0" w:firstColumn="1" w:lastColumn="0" w:noHBand="0" w:noVBand="1"/>
      </w:tblPr>
      <w:tblGrid>
        <w:gridCol w:w="9350"/>
      </w:tblGrid>
      <w:tr w:rsidR="00C477F8" w14:paraId="2448F156" w14:textId="77777777" w:rsidTr="003A0515">
        <w:tc>
          <w:tcPr>
            <w:tcW w:w="9350" w:type="dxa"/>
          </w:tcPr>
          <w:p w14:paraId="03592B33" w14:textId="77777777" w:rsidR="00C477F8" w:rsidRPr="007109D6" w:rsidRDefault="00C477F8" w:rsidP="003A0515">
            <w:pPr>
              <w:spacing w:line="360" w:lineRule="auto"/>
              <w:rPr>
                <w:rFonts w:ascii="Courier New" w:hAnsi="Courier New" w:cs="Courier New"/>
                <w:bCs/>
                <w:sz w:val="18"/>
                <w:szCs w:val="18"/>
              </w:rPr>
            </w:pPr>
            <w:r w:rsidRPr="007109D6">
              <w:rPr>
                <w:rFonts w:ascii="Courier New" w:hAnsi="Courier New" w:cs="Courier New"/>
                <w:bCs/>
                <w:sz w:val="18"/>
                <w:szCs w:val="18"/>
              </w:rPr>
              <w:t xml:space="preserve"># </w:t>
            </w:r>
            <w:proofErr w:type="gramStart"/>
            <w:r w:rsidRPr="007109D6">
              <w:rPr>
                <w:rFonts w:ascii="Courier New" w:hAnsi="Courier New" w:cs="Courier New"/>
                <w:bCs/>
                <w:sz w:val="18"/>
                <w:szCs w:val="18"/>
              </w:rPr>
              <w:t>minute(</w:t>
            </w:r>
            <w:proofErr w:type="gramEnd"/>
            <w:r w:rsidRPr="007109D6">
              <w:rPr>
                <w:rFonts w:ascii="Courier New" w:hAnsi="Courier New" w:cs="Courier New"/>
                <w:bCs/>
                <w:sz w:val="18"/>
                <w:szCs w:val="18"/>
              </w:rPr>
              <w:t xml:space="preserve">0-59) hour(0-23) </w:t>
            </w:r>
            <w:proofErr w:type="spellStart"/>
            <w:r w:rsidRPr="007109D6">
              <w:rPr>
                <w:rFonts w:ascii="Courier New" w:hAnsi="Courier New" w:cs="Courier New"/>
                <w:bCs/>
                <w:sz w:val="18"/>
                <w:szCs w:val="18"/>
              </w:rPr>
              <w:t>dayOfMonth</w:t>
            </w:r>
            <w:proofErr w:type="spellEnd"/>
            <w:r w:rsidRPr="007109D6">
              <w:rPr>
                <w:rFonts w:ascii="Courier New" w:hAnsi="Courier New" w:cs="Courier New"/>
                <w:bCs/>
                <w:sz w:val="18"/>
                <w:szCs w:val="18"/>
              </w:rPr>
              <w:t xml:space="preserve">(1-31) month(1-12) </w:t>
            </w:r>
            <w:proofErr w:type="spellStart"/>
            <w:r w:rsidRPr="007109D6">
              <w:rPr>
                <w:rFonts w:ascii="Courier New" w:hAnsi="Courier New" w:cs="Courier New"/>
                <w:bCs/>
                <w:sz w:val="18"/>
                <w:szCs w:val="18"/>
              </w:rPr>
              <w:t>dayOfWeek</w:t>
            </w:r>
            <w:proofErr w:type="spellEnd"/>
            <w:r w:rsidRPr="007109D6">
              <w:rPr>
                <w:rFonts w:ascii="Courier New" w:hAnsi="Courier New" w:cs="Courier New"/>
                <w:bCs/>
                <w:sz w:val="18"/>
                <w:szCs w:val="18"/>
              </w:rPr>
              <w:t xml:space="preserve"> (0-7) script</w:t>
            </w:r>
          </w:p>
          <w:p w14:paraId="0EDAECD1" w14:textId="77777777" w:rsidR="00C477F8" w:rsidRDefault="00C477F8" w:rsidP="003A0515">
            <w:pPr>
              <w:spacing w:line="360" w:lineRule="auto"/>
              <w:rPr>
                <w:rFonts w:ascii="Courier New" w:hAnsi="Courier New" w:cs="Courier New"/>
                <w:bCs/>
                <w:sz w:val="20"/>
                <w:szCs w:val="20"/>
              </w:rPr>
            </w:pPr>
            <w:r w:rsidRPr="00307960">
              <w:rPr>
                <w:rFonts w:ascii="Courier New" w:hAnsi="Courier New" w:cs="Courier New"/>
                <w:bCs/>
                <w:sz w:val="20"/>
                <w:szCs w:val="20"/>
              </w:rPr>
              <w:t># A * in any position signifies all available values</w:t>
            </w:r>
          </w:p>
          <w:p w14:paraId="7FBBC49F" w14:textId="77777777" w:rsidR="00C477F8" w:rsidRPr="00307960" w:rsidRDefault="00C477F8" w:rsidP="003A0515">
            <w:pPr>
              <w:spacing w:line="360" w:lineRule="auto"/>
              <w:rPr>
                <w:rFonts w:ascii="Courier New" w:hAnsi="Courier New" w:cs="Courier New"/>
                <w:bCs/>
                <w:sz w:val="20"/>
                <w:szCs w:val="20"/>
              </w:rPr>
            </w:pPr>
          </w:p>
          <w:p w14:paraId="6172F887" w14:textId="1921B59C" w:rsidR="00C477F8" w:rsidRPr="00307960" w:rsidRDefault="00C477F8" w:rsidP="003A0515">
            <w:pPr>
              <w:spacing w:line="360" w:lineRule="auto"/>
              <w:rPr>
                <w:rFonts w:ascii="Courier New" w:hAnsi="Courier New" w:cs="Courier New"/>
                <w:bCs/>
                <w:sz w:val="20"/>
                <w:szCs w:val="20"/>
              </w:rPr>
            </w:pPr>
            <w:r w:rsidRPr="00307960">
              <w:rPr>
                <w:rFonts w:ascii="Courier New" w:hAnsi="Courier New" w:cs="Courier New"/>
                <w:bCs/>
                <w:sz w:val="20"/>
                <w:szCs w:val="20"/>
              </w:rPr>
              <w:t># Kick off</w:t>
            </w:r>
            <w:r>
              <w:rPr>
                <w:rFonts w:ascii="Courier New" w:hAnsi="Courier New" w:cs="Courier New"/>
                <w:bCs/>
                <w:sz w:val="20"/>
                <w:szCs w:val="20"/>
              </w:rPr>
              <w:t xml:space="preserve"> bash </w:t>
            </w:r>
            <w:r w:rsidR="0038393B">
              <w:rPr>
                <w:rFonts w:ascii="Courier New" w:hAnsi="Courier New" w:cs="Courier New"/>
                <w:bCs/>
                <w:sz w:val="20"/>
                <w:szCs w:val="20"/>
              </w:rPr>
              <w:t xml:space="preserve">script to load log entries to </w:t>
            </w:r>
            <w:proofErr w:type="spellStart"/>
            <w:r w:rsidR="0038393B">
              <w:rPr>
                <w:rFonts w:ascii="Courier New" w:hAnsi="Courier New" w:cs="Courier New"/>
                <w:bCs/>
                <w:sz w:val="20"/>
                <w:szCs w:val="20"/>
              </w:rPr>
              <w:t>db</w:t>
            </w:r>
            <w:proofErr w:type="spellEnd"/>
            <w:r w:rsidR="0038393B">
              <w:rPr>
                <w:rFonts w:ascii="Courier New" w:hAnsi="Courier New" w:cs="Courier New"/>
                <w:bCs/>
                <w:sz w:val="20"/>
                <w:szCs w:val="20"/>
              </w:rPr>
              <w:t xml:space="preserve"> every 5 minutes</w:t>
            </w:r>
          </w:p>
          <w:p w14:paraId="76CCA7A9" w14:textId="1CC591A3" w:rsidR="00C477F8" w:rsidRPr="00C477F8" w:rsidRDefault="00C477F8" w:rsidP="003A0515">
            <w:pPr>
              <w:spacing w:line="360" w:lineRule="auto"/>
              <w:rPr>
                <w:rFonts w:ascii="Courier New" w:hAnsi="Courier New" w:cs="Courier New"/>
                <w:bCs/>
                <w:sz w:val="20"/>
                <w:szCs w:val="20"/>
              </w:rPr>
            </w:pPr>
            <w:r w:rsidRPr="00307960">
              <w:rPr>
                <w:rFonts w:ascii="Courier New" w:hAnsi="Courier New" w:cs="Courier New"/>
                <w:bCs/>
                <w:sz w:val="20"/>
                <w:szCs w:val="20"/>
              </w:rPr>
              <w:t>0,</w:t>
            </w:r>
            <w:r w:rsidR="0038393B">
              <w:rPr>
                <w:rFonts w:ascii="Courier New" w:hAnsi="Courier New" w:cs="Courier New"/>
                <w:bCs/>
                <w:sz w:val="20"/>
                <w:szCs w:val="20"/>
              </w:rPr>
              <w:t>5,10,15,20,25,30,35,40,45,</w:t>
            </w:r>
            <w:r w:rsidR="00ED78B4">
              <w:rPr>
                <w:rFonts w:ascii="Courier New" w:hAnsi="Courier New" w:cs="Courier New"/>
                <w:bCs/>
                <w:sz w:val="20"/>
                <w:szCs w:val="20"/>
              </w:rPr>
              <w:t>50,55</w:t>
            </w:r>
            <w:r w:rsidRPr="00307960">
              <w:rPr>
                <w:rFonts w:ascii="Courier New" w:hAnsi="Courier New" w:cs="Courier New"/>
                <w:bCs/>
                <w:sz w:val="20"/>
                <w:szCs w:val="20"/>
              </w:rPr>
              <w:t xml:space="preserve"> * * * * </w:t>
            </w:r>
            <w:r w:rsidR="00ED78B4" w:rsidRPr="00ED78B4">
              <w:rPr>
                <w:rFonts w:ascii="Courier New" w:hAnsi="Courier New" w:cs="Courier New"/>
                <w:bCs/>
                <w:sz w:val="20"/>
                <w:szCs w:val="20"/>
              </w:rPr>
              <w:t>/mnt/documents/Regis/Final2/bin/FinalCode</w:t>
            </w:r>
            <w:r w:rsidR="00ED78B4">
              <w:rPr>
                <w:rFonts w:ascii="Courier New" w:hAnsi="Courier New" w:cs="Courier New"/>
                <w:bCs/>
                <w:sz w:val="20"/>
                <w:szCs w:val="20"/>
              </w:rPr>
              <w:t>/</w:t>
            </w:r>
            <w:r w:rsidR="00AB54DF" w:rsidRPr="00AB54DF">
              <w:rPr>
                <w:rFonts w:ascii="Courier New" w:hAnsi="Courier New" w:cs="Courier New"/>
                <w:bCs/>
                <w:sz w:val="20"/>
                <w:szCs w:val="20"/>
              </w:rPr>
              <w:t>cron_log_runs.sh</w:t>
            </w:r>
            <w:r w:rsidR="00AB54DF">
              <w:rPr>
                <w:rFonts w:ascii="Courier New" w:hAnsi="Courier New" w:cs="Courier New"/>
                <w:bCs/>
                <w:sz w:val="20"/>
                <w:szCs w:val="20"/>
              </w:rPr>
              <w:t xml:space="preserve"> &gt;</w:t>
            </w:r>
            <w:r w:rsidR="0092174F">
              <w:rPr>
                <w:rFonts w:ascii="Courier New" w:hAnsi="Courier New" w:cs="Courier New"/>
                <w:bCs/>
                <w:sz w:val="20"/>
                <w:szCs w:val="20"/>
              </w:rPr>
              <w:t>&gt;</w:t>
            </w:r>
            <w:r w:rsidR="00AB54DF">
              <w:rPr>
                <w:rFonts w:ascii="Courier New" w:hAnsi="Courier New" w:cs="Courier New"/>
                <w:bCs/>
                <w:sz w:val="20"/>
                <w:szCs w:val="20"/>
              </w:rPr>
              <w:t xml:space="preserve"> </w:t>
            </w:r>
            <w:r w:rsidR="00AB54DF" w:rsidRPr="00ED78B4">
              <w:rPr>
                <w:rFonts w:ascii="Courier New" w:hAnsi="Courier New" w:cs="Courier New"/>
                <w:bCs/>
                <w:sz w:val="20"/>
                <w:szCs w:val="20"/>
              </w:rPr>
              <w:t>/</w:t>
            </w:r>
            <w:proofErr w:type="spellStart"/>
            <w:r w:rsidR="00AB54DF" w:rsidRPr="00ED78B4">
              <w:rPr>
                <w:rFonts w:ascii="Courier New" w:hAnsi="Courier New" w:cs="Courier New"/>
                <w:bCs/>
                <w:sz w:val="20"/>
                <w:szCs w:val="20"/>
              </w:rPr>
              <w:t>mnt</w:t>
            </w:r>
            <w:proofErr w:type="spellEnd"/>
            <w:r w:rsidR="00AB54DF" w:rsidRPr="00ED78B4">
              <w:rPr>
                <w:rFonts w:ascii="Courier New" w:hAnsi="Courier New" w:cs="Courier New"/>
                <w:bCs/>
                <w:sz w:val="20"/>
                <w:szCs w:val="20"/>
              </w:rPr>
              <w:t>/documents/Regis/Final2/bin/</w:t>
            </w:r>
            <w:proofErr w:type="spellStart"/>
            <w:r w:rsidR="00AB54DF" w:rsidRPr="00ED78B4">
              <w:rPr>
                <w:rFonts w:ascii="Courier New" w:hAnsi="Courier New" w:cs="Courier New"/>
                <w:bCs/>
                <w:sz w:val="20"/>
                <w:szCs w:val="20"/>
              </w:rPr>
              <w:t>FinalCode</w:t>
            </w:r>
            <w:proofErr w:type="spellEnd"/>
            <w:r w:rsidR="00AB54DF">
              <w:rPr>
                <w:rFonts w:ascii="Courier New" w:hAnsi="Courier New" w:cs="Courier New"/>
                <w:bCs/>
                <w:sz w:val="20"/>
                <w:szCs w:val="20"/>
              </w:rPr>
              <w:t>/</w:t>
            </w:r>
            <w:r w:rsidR="00AB54DF" w:rsidRPr="00AB54DF">
              <w:rPr>
                <w:rFonts w:ascii="Courier New" w:hAnsi="Courier New" w:cs="Courier New"/>
                <w:bCs/>
                <w:sz w:val="20"/>
                <w:szCs w:val="20"/>
              </w:rPr>
              <w:t>cron_log_runs.sh</w:t>
            </w:r>
            <w:r w:rsidR="00AB54DF">
              <w:rPr>
                <w:rFonts w:ascii="Courier New" w:hAnsi="Courier New" w:cs="Courier New"/>
                <w:bCs/>
                <w:sz w:val="20"/>
                <w:szCs w:val="20"/>
              </w:rPr>
              <w:t>.log</w:t>
            </w:r>
          </w:p>
        </w:tc>
      </w:tr>
    </w:tbl>
    <w:p w14:paraId="03E32D06" w14:textId="06C030AB" w:rsidR="001D0439" w:rsidRDefault="001D0439" w:rsidP="001D0439">
      <w:pPr>
        <w:pStyle w:val="Body"/>
        <w:spacing w:line="360" w:lineRule="auto"/>
        <w:ind w:firstLine="0"/>
      </w:pPr>
    </w:p>
    <w:p w14:paraId="3D42E2B2" w14:textId="3074CF16" w:rsidR="001D0439" w:rsidRDefault="001D0439" w:rsidP="001D0439">
      <w:pPr>
        <w:pStyle w:val="Body"/>
        <w:spacing w:line="360" w:lineRule="auto"/>
        <w:ind w:firstLine="0"/>
      </w:pPr>
      <w:r>
        <w:t>The Scripts</w:t>
      </w:r>
      <w:r w:rsidR="00194123">
        <w:t>:</w:t>
      </w:r>
    </w:p>
    <w:p w14:paraId="35E01E04" w14:textId="020BFC71" w:rsidR="00FA59C1" w:rsidRDefault="00FA59C1" w:rsidP="00833205">
      <w:pPr>
        <w:pStyle w:val="Body"/>
        <w:numPr>
          <w:ilvl w:val="0"/>
          <w:numId w:val="11"/>
        </w:numPr>
        <w:spacing w:line="240" w:lineRule="auto"/>
      </w:pPr>
      <w:proofErr w:type="spellStart"/>
      <w:proofErr w:type="gramStart"/>
      <w:r>
        <w:t>config.props</w:t>
      </w:r>
      <w:proofErr w:type="spellEnd"/>
      <w:proofErr w:type="gramEnd"/>
      <w:r>
        <w:t xml:space="preserve"> – property/config file with shared variable names</w:t>
      </w:r>
    </w:p>
    <w:p w14:paraId="34922184" w14:textId="1C13924C" w:rsidR="00833205" w:rsidRDefault="00833205" w:rsidP="00833205">
      <w:pPr>
        <w:pStyle w:val="Body"/>
        <w:numPr>
          <w:ilvl w:val="0"/>
          <w:numId w:val="11"/>
        </w:numPr>
        <w:spacing w:line="240" w:lineRule="auto"/>
      </w:pPr>
      <w:r>
        <w:t>create_db.</w:t>
      </w:r>
      <w:r w:rsidR="00A05652">
        <w:t xml:space="preserve">py – </w:t>
      </w:r>
      <w:r w:rsidR="00C27A95">
        <w:t xml:space="preserve">creates a new PostgreSQL </w:t>
      </w:r>
      <w:proofErr w:type="spellStart"/>
      <w:r w:rsidR="00C27A95">
        <w:t>db</w:t>
      </w:r>
      <w:proofErr w:type="spellEnd"/>
      <w:r w:rsidR="00C27A95">
        <w:t>; take</w:t>
      </w:r>
      <w:r w:rsidR="00114E01">
        <w:t>s</w:t>
      </w:r>
      <w:r w:rsidR="00C27A95">
        <w:t xml:space="preserve"> </w:t>
      </w:r>
      <w:proofErr w:type="spellStart"/>
      <w:r w:rsidR="00C27A95">
        <w:t>db</w:t>
      </w:r>
      <w:proofErr w:type="spellEnd"/>
      <w:r w:rsidR="00C27A95">
        <w:t xml:space="preserve"> name as a command line </w:t>
      </w:r>
      <w:proofErr w:type="gramStart"/>
      <w:r w:rsidR="00C27A95">
        <w:t>argument</w:t>
      </w:r>
      <w:proofErr w:type="gramEnd"/>
    </w:p>
    <w:p w14:paraId="651C883D" w14:textId="374BD0E6" w:rsidR="00833205" w:rsidRDefault="00833205" w:rsidP="00833205">
      <w:pPr>
        <w:pStyle w:val="Body"/>
        <w:numPr>
          <w:ilvl w:val="0"/>
          <w:numId w:val="11"/>
        </w:numPr>
        <w:spacing w:line="240" w:lineRule="auto"/>
      </w:pPr>
      <w:r>
        <w:t>create_log_table.py</w:t>
      </w:r>
      <w:r w:rsidR="00C27A95">
        <w:t xml:space="preserve"> – creates log table</w:t>
      </w:r>
      <w:r w:rsidR="00501F93">
        <w:t xml:space="preserve"> if it does not exist; gets log name from config </w:t>
      </w:r>
      <w:proofErr w:type="gramStart"/>
      <w:r w:rsidR="00501F93">
        <w:t>file</w:t>
      </w:r>
      <w:proofErr w:type="gramEnd"/>
    </w:p>
    <w:p w14:paraId="12A36A59" w14:textId="2F45AF0A" w:rsidR="00833205" w:rsidRDefault="00833205" w:rsidP="00833205">
      <w:pPr>
        <w:pStyle w:val="Body"/>
        <w:numPr>
          <w:ilvl w:val="0"/>
          <w:numId w:val="11"/>
        </w:numPr>
        <w:spacing w:line="240" w:lineRule="auto"/>
      </w:pPr>
      <w:r>
        <w:t>drop_log_table.py</w:t>
      </w:r>
      <w:r w:rsidR="00501F93">
        <w:t xml:space="preserve"> – drops log table</w:t>
      </w:r>
      <w:r w:rsidR="00341A3A">
        <w:t xml:space="preserve">; came in very handy for deleting </w:t>
      </w:r>
      <w:r w:rsidR="00436FF1">
        <w:t>and</w:t>
      </w:r>
      <w:r w:rsidR="00341A3A">
        <w:t xml:space="preserve"> rebuild</w:t>
      </w:r>
      <w:r w:rsidR="00436FF1">
        <w:t xml:space="preserve">ing </w:t>
      </w:r>
      <w:proofErr w:type="gramStart"/>
      <w:r w:rsidR="00436FF1">
        <w:t>table</w:t>
      </w:r>
      <w:proofErr w:type="gramEnd"/>
    </w:p>
    <w:p w14:paraId="796AF5DE" w14:textId="33B643C0" w:rsidR="007D2320" w:rsidRDefault="007D2320" w:rsidP="00833205">
      <w:pPr>
        <w:pStyle w:val="Body"/>
        <w:numPr>
          <w:ilvl w:val="0"/>
          <w:numId w:val="11"/>
        </w:numPr>
        <w:spacing w:line="240" w:lineRule="auto"/>
      </w:pPr>
      <w:r>
        <w:t xml:space="preserve">db_funcs.py – database functions that other scripts could </w:t>
      </w:r>
      <w:proofErr w:type="gramStart"/>
      <w:r>
        <w:t>call</w:t>
      </w:r>
      <w:proofErr w:type="gramEnd"/>
    </w:p>
    <w:p w14:paraId="505B93C1" w14:textId="54634DBB" w:rsidR="007D2320" w:rsidRDefault="00E62E41" w:rsidP="00833205">
      <w:pPr>
        <w:pStyle w:val="Body"/>
        <w:numPr>
          <w:ilvl w:val="0"/>
          <w:numId w:val="11"/>
        </w:numPr>
        <w:spacing w:line="240" w:lineRule="auto"/>
      </w:pPr>
      <w:r>
        <w:t xml:space="preserve">dag_libs.py – a few functions for other scripts to </w:t>
      </w:r>
      <w:proofErr w:type="gramStart"/>
      <w:r>
        <w:t>call</w:t>
      </w:r>
      <w:proofErr w:type="gramEnd"/>
    </w:p>
    <w:p w14:paraId="2233982C" w14:textId="7099EA58" w:rsidR="00833205" w:rsidRDefault="00833205" w:rsidP="00833205">
      <w:pPr>
        <w:pStyle w:val="Body"/>
        <w:numPr>
          <w:ilvl w:val="0"/>
          <w:numId w:val="11"/>
        </w:numPr>
        <w:spacing w:line="240" w:lineRule="auto"/>
      </w:pPr>
      <w:r>
        <w:t>cron_log_runs.sh</w:t>
      </w:r>
      <w:r w:rsidR="00341A3A">
        <w:t xml:space="preserve"> </w:t>
      </w:r>
      <w:r w:rsidR="00D74469">
        <w:t>–</w:t>
      </w:r>
      <w:r w:rsidR="00341A3A">
        <w:t xml:space="preserve"> </w:t>
      </w:r>
      <w:r w:rsidR="00D74469">
        <w:t xml:space="preserve">called by </w:t>
      </w:r>
      <w:proofErr w:type="spellStart"/>
      <w:r w:rsidR="00D74469">
        <w:t>cron</w:t>
      </w:r>
      <w:proofErr w:type="spellEnd"/>
      <w:r w:rsidR="00D74469">
        <w:t xml:space="preserve">; calls all the below load </w:t>
      </w:r>
      <w:proofErr w:type="gramStart"/>
      <w:r w:rsidR="00D74469">
        <w:t>scripts</w:t>
      </w:r>
      <w:proofErr w:type="gramEnd"/>
    </w:p>
    <w:p w14:paraId="3061A089" w14:textId="4468E99C" w:rsidR="00833205" w:rsidRDefault="00833205" w:rsidP="00833205">
      <w:pPr>
        <w:pStyle w:val="Body"/>
        <w:numPr>
          <w:ilvl w:val="0"/>
          <w:numId w:val="11"/>
        </w:numPr>
        <w:spacing w:line="240" w:lineRule="auto"/>
      </w:pPr>
      <w:r>
        <w:t>load_apache_log.py</w:t>
      </w:r>
      <w:r w:rsidR="00D74469">
        <w:t xml:space="preserve"> – loads Apache log data to PostgreSQL </w:t>
      </w:r>
      <w:proofErr w:type="spellStart"/>
      <w:r w:rsidR="00D74469">
        <w:t>db</w:t>
      </w:r>
      <w:proofErr w:type="spellEnd"/>
      <w:r w:rsidR="00D74469">
        <w:t xml:space="preserve"> </w:t>
      </w:r>
      <w:proofErr w:type="gramStart"/>
      <w:r w:rsidR="00D74469">
        <w:t>table</w:t>
      </w:r>
      <w:proofErr w:type="gramEnd"/>
    </w:p>
    <w:p w14:paraId="2C58655D" w14:textId="5072E4E4" w:rsidR="00833205" w:rsidRDefault="00833205" w:rsidP="00D74469">
      <w:pPr>
        <w:pStyle w:val="Body"/>
        <w:numPr>
          <w:ilvl w:val="0"/>
          <w:numId w:val="11"/>
        </w:numPr>
        <w:spacing w:line="240" w:lineRule="auto"/>
      </w:pPr>
      <w:r>
        <w:t>load_hadoop_log.py</w:t>
      </w:r>
      <w:r w:rsidR="00D74469">
        <w:t xml:space="preserve"> – loads Hadoop log data to PostgreSQL </w:t>
      </w:r>
      <w:proofErr w:type="spellStart"/>
      <w:r w:rsidR="00D74469">
        <w:t>db</w:t>
      </w:r>
      <w:proofErr w:type="spellEnd"/>
      <w:r w:rsidR="00D74469">
        <w:t xml:space="preserve"> </w:t>
      </w:r>
      <w:proofErr w:type="gramStart"/>
      <w:r w:rsidR="00D74469">
        <w:t>table</w:t>
      </w:r>
      <w:proofErr w:type="gramEnd"/>
    </w:p>
    <w:p w14:paraId="56356019" w14:textId="37227075" w:rsidR="00833205" w:rsidRDefault="00833205" w:rsidP="00D74469">
      <w:pPr>
        <w:pStyle w:val="Body"/>
        <w:numPr>
          <w:ilvl w:val="0"/>
          <w:numId w:val="11"/>
        </w:numPr>
        <w:spacing w:line="240" w:lineRule="auto"/>
      </w:pPr>
      <w:r>
        <w:t>load_hdfs_log.py</w:t>
      </w:r>
      <w:r w:rsidR="00D74469">
        <w:t xml:space="preserve"> – loads HDFS log data to PostgreSQL </w:t>
      </w:r>
      <w:proofErr w:type="spellStart"/>
      <w:r w:rsidR="00D74469">
        <w:t>db</w:t>
      </w:r>
      <w:proofErr w:type="spellEnd"/>
      <w:r w:rsidR="00D74469">
        <w:t xml:space="preserve"> </w:t>
      </w:r>
      <w:proofErr w:type="gramStart"/>
      <w:r w:rsidR="00D74469">
        <w:t>table</w:t>
      </w:r>
      <w:proofErr w:type="gramEnd"/>
    </w:p>
    <w:p w14:paraId="58B48B94" w14:textId="57F7F66D" w:rsidR="00833205" w:rsidRDefault="00833205" w:rsidP="00D74469">
      <w:pPr>
        <w:pStyle w:val="Body"/>
        <w:numPr>
          <w:ilvl w:val="0"/>
          <w:numId w:val="11"/>
        </w:numPr>
        <w:spacing w:line="240" w:lineRule="auto"/>
      </w:pPr>
      <w:r>
        <w:t>load_linux_log.py</w:t>
      </w:r>
      <w:r w:rsidR="00D74469">
        <w:t xml:space="preserve"> – loads </w:t>
      </w:r>
      <w:r w:rsidR="00B32C19">
        <w:t>Linux</w:t>
      </w:r>
      <w:r w:rsidR="00D74469">
        <w:t xml:space="preserve"> log data to PostgreSQL </w:t>
      </w:r>
      <w:proofErr w:type="spellStart"/>
      <w:r w:rsidR="00D74469">
        <w:t>db</w:t>
      </w:r>
      <w:proofErr w:type="spellEnd"/>
      <w:r w:rsidR="00D74469">
        <w:t xml:space="preserve"> </w:t>
      </w:r>
      <w:proofErr w:type="gramStart"/>
      <w:r w:rsidR="00D74469">
        <w:t>table</w:t>
      </w:r>
      <w:proofErr w:type="gramEnd"/>
    </w:p>
    <w:p w14:paraId="01E176E7" w14:textId="785A47BB" w:rsidR="00F24D73" w:rsidRDefault="00833205" w:rsidP="00D74469">
      <w:pPr>
        <w:pStyle w:val="Body"/>
        <w:numPr>
          <w:ilvl w:val="0"/>
          <w:numId w:val="11"/>
        </w:numPr>
        <w:spacing w:line="240" w:lineRule="auto"/>
      </w:pPr>
      <w:r>
        <w:t>load_windows_log.py</w:t>
      </w:r>
      <w:r w:rsidR="00D74469">
        <w:t xml:space="preserve"> – loads </w:t>
      </w:r>
      <w:r w:rsidR="00B32C19">
        <w:t>Windows</w:t>
      </w:r>
      <w:r w:rsidR="00D74469">
        <w:t xml:space="preserve"> log data to PostgreSQL </w:t>
      </w:r>
      <w:proofErr w:type="spellStart"/>
      <w:r w:rsidR="00D74469">
        <w:t>db</w:t>
      </w:r>
      <w:proofErr w:type="spellEnd"/>
      <w:r w:rsidR="00D74469">
        <w:t xml:space="preserve"> </w:t>
      </w:r>
      <w:proofErr w:type="gramStart"/>
      <w:r w:rsidR="00D74469">
        <w:t>table</w:t>
      </w:r>
      <w:proofErr w:type="gramEnd"/>
    </w:p>
    <w:p w14:paraId="3493971F" w14:textId="77777777" w:rsidR="00D065BE" w:rsidRDefault="00D065BE" w:rsidP="00346411">
      <w:pPr>
        <w:spacing w:line="360" w:lineRule="auto"/>
        <w:ind w:firstLine="720"/>
        <w:rPr>
          <w:bCs/>
        </w:rPr>
      </w:pPr>
    </w:p>
    <w:p w14:paraId="5FA15DF3" w14:textId="2833CD80" w:rsidR="00847C87" w:rsidRPr="00E907EB" w:rsidRDefault="001E1B4E" w:rsidP="00346411">
      <w:pPr>
        <w:spacing w:line="360" w:lineRule="auto"/>
        <w:ind w:firstLine="720"/>
        <w:rPr>
          <w:bCs/>
        </w:rPr>
      </w:pPr>
      <w:r>
        <w:rPr>
          <w:bCs/>
        </w:rPr>
        <w:lastRenderedPageBreak/>
        <w:t>I wrote the log scripts in such a way so that they would be easier to convert to DAG scripts. I may have done things a bit different otherwise. Each of the log load scripts are very similar. They are made up of functions for each step of ETL – extract, transform, load</w:t>
      </w:r>
      <w:r w:rsidR="00043281">
        <w:rPr>
          <w:bCs/>
        </w:rPr>
        <w:t xml:space="preserve"> – along with supporting functions for any unique features within the log data – such as unique functions to properly format </w:t>
      </w:r>
      <w:proofErr w:type="gramStart"/>
      <w:r w:rsidR="00043281">
        <w:rPr>
          <w:bCs/>
        </w:rPr>
        <w:t>date</w:t>
      </w:r>
      <w:proofErr w:type="gramEnd"/>
      <w:r w:rsidR="00043281">
        <w:rPr>
          <w:bCs/>
        </w:rPr>
        <w:t>.</w:t>
      </w:r>
      <w:r w:rsidR="007F2820">
        <w:rPr>
          <w:bCs/>
        </w:rPr>
        <w:t xml:space="preserve"> The extract and load functions are pretty much the same for each script. The extract function is very simple – just reading the </w:t>
      </w:r>
      <w:r w:rsidR="001A54F6">
        <w:rPr>
          <w:bCs/>
        </w:rPr>
        <w:t xml:space="preserve">log data to memory before passing the </w:t>
      </w:r>
      <w:r w:rsidR="00404D94">
        <w:rPr>
          <w:bCs/>
        </w:rPr>
        <w:t>file handle</w:t>
      </w:r>
      <w:r w:rsidR="001A54F6">
        <w:rPr>
          <w:bCs/>
        </w:rPr>
        <w:t xml:space="preserve"> to the transform function.</w:t>
      </w:r>
      <w:r w:rsidR="00404D94">
        <w:rPr>
          <w:bCs/>
        </w:rPr>
        <w:t xml:space="preserve"> The unique piece of each Python script is within the transform function – which </w:t>
      </w:r>
      <w:r w:rsidR="004941AF">
        <w:rPr>
          <w:bCs/>
        </w:rPr>
        <w:t>contains</w:t>
      </w:r>
      <w:r w:rsidR="00404D94">
        <w:rPr>
          <w:bCs/>
        </w:rPr>
        <w:t xml:space="preserve"> different logic for parsing data within each log file.</w:t>
      </w:r>
    </w:p>
    <w:p w14:paraId="1FB90B44" w14:textId="77777777" w:rsidR="00C21B27" w:rsidRDefault="00C21B27" w:rsidP="005208C1">
      <w:pPr>
        <w:rPr>
          <w:b/>
        </w:rPr>
      </w:pPr>
    </w:p>
    <w:p w14:paraId="2598044C" w14:textId="0C97B63B" w:rsidR="00DD5410" w:rsidRDefault="009B621B" w:rsidP="007C187C">
      <w:pPr>
        <w:jc w:val="center"/>
        <w:rPr>
          <w:b/>
        </w:rPr>
      </w:pPr>
      <w:r>
        <w:rPr>
          <w:b/>
        </w:rPr>
        <w:t xml:space="preserve">Chapter </w:t>
      </w:r>
      <w:r w:rsidR="005208C1">
        <w:rPr>
          <w:b/>
        </w:rPr>
        <w:t>4</w:t>
      </w:r>
      <w:r w:rsidR="00DD5410" w:rsidRPr="00B45E3C">
        <w:rPr>
          <w:b/>
        </w:rPr>
        <w:t xml:space="preserve"> –</w:t>
      </w:r>
      <w:r w:rsidR="00107126" w:rsidRPr="00B45E3C">
        <w:rPr>
          <w:b/>
        </w:rPr>
        <w:t>Results</w:t>
      </w:r>
      <w:bookmarkEnd w:id="4"/>
    </w:p>
    <w:p w14:paraId="443A9B78" w14:textId="77777777" w:rsidR="00313C92" w:rsidRDefault="00313C92" w:rsidP="00313C92">
      <w:pPr>
        <w:rPr>
          <w:b/>
        </w:rPr>
      </w:pPr>
    </w:p>
    <w:p w14:paraId="233C30BA" w14:textId="5618A666" w:rsidR="00C233C1" w:rsidRDefault="00517588" w:rsidP="005877FE">
      <w:pPr>
        <w:spacing w:line="360" w:lineRule="auto"/>
        <w:rPr>
          <w:bCs/>
        </w:rPr>
      </w:pPr>
      <w:r>
        <w:rPr>
          <w:b/>
        </w:rPr>
        <w:tab/>
      </w:r>
      <w:bookmarkStart w:id="5" w:name="_Toc286694470"/>
      <w:r w:rsidR="009F6541">
        <w:rPr>
          <w:bCs/>
        </w:rPr>
        <w:t xml:space="preserve">The end </w:t>
      </w:r>
      <w:r w:rsidR="004941AF">
        <w:rPr>
          <w:bCs/>
        </w:rPr>
        <w:t>game</w:t>
      </w:r>
      <w:r w:rsidR="009F6541">
        <w:rPr>
          <w:bCs/>
        </w:rPr>
        <w:t xml:space="preserve"> was having the data </w:t>
      </w:r>
      <w:r w:rsidR="008458E5">
        <w:rPr>
          <w:bCs/>
        </w:rPr>
        <w:t xml:space="preserve">automatically </w:t>
      </w:r>
      <w:r w:rsidR="009F6541">
        <w:rPr>
          <w:bCs/>
        </w:rPr>
        <w:t xml:space="preserve">loaded to my database and being able to generate a </w:t>
      </w:r>
      <w:r w:rsidR="00CF473D">
        <w:rPr>
          <w:bCs/>
        </w:rPr>
        <w:t>dashboard that would graphically show what was present in the data.</w:t>
      </w:r>
      <w:r w:rsidR="00CA113B">
        <w:rPr>
          <w:bCs/>
        </w:rPr>
        <w:t xml:space="preserve"> The below screenshots</w:t>
      </w:r>
      <w:r w:rsidR="00AA24B1">
        <w:rPr>
          <w:bCs/>
        </w:rPr>
        <w:t xml:space="preserve"> show the </w:t>
      </w:r>
      <w:proofErr w:type="spellStart"/>
      <w:r w:rsidR="00AA24B1">
        <w:rPr>
          <w:bCs/>
        </w:rPr>
        <w:t>cron</w:t>
      </w:r>
      <w:proofErr w:type="spellEnd"/>
      <w:r w:rsidR="00AA24B1">
        <w:rPr>
          <w:bCs/>
        </w:rPr>
        <w:t xml:space="preserve"> file successfully running every 5 minutes – and loading data to the db. Any lines that get added to any of the logs being monitored between runs will be added on the next </w:t>
      </w:r>
      <w:proofErr w:type="spellStart"/>
      <w:r w:rsidR="00D1789C">
        <w:rPr>
          <w:bCs/>
        </w:rPr>
        <w:t>cron</w:t>
      </w:r>
      <w:proofErr w:type="spellEnd"/>
      <w:r w:rsidR="00D1789C">
        <w:rPr>
          <w:bCs/>
        </w:rPr>
        <w:t xml:space="preserve"> </w:t>
      </w:r>
      <w:r w:rsidR="00AA24B1">
        <w:rPr>
          <w:bCs/>
        </w:rPr>
        <w:t>run within 5 minutes.</w:t>
      </w:r>
    </w:p>
    <w:tbl>
      <w:tblPr>
        <w:tblStyle w:val="TableGrid"/>
        <w:tblW w:w="0" w:type="auto"/>
        <w:tblLook w:val="04A0" w:firstRow="1" w:lastRow="0" w:firstColumn="1" w:lastColumn="0" w:noHBand="0" w:noVBand="1"/>
      </w:tblPr>
      <w:tblGrid>
        <w:gridCol w:w="4716"/>
        <w:gridCol w:w="4634"/>
      </w:tblGrid>
      <w:tr w:rsidR="00935613" w14:paraId="4785FDC6" w14:textId="77777777" w:rsidTr="00C80B9D">
        <w:tc>
          <w:tcPr>
            <w:tcW w:w="4675" w:type="dxa"/>
          </w:tcPr>
          <w:p w14:paraId="39A3489C" w14:textId="77777777" w:rsidR="00935613" w:rsidRDefault="00935613" w:rsidP="005877FE">
            <w:pPr>
              <w:spacing w:line="360" w:lineRule="auto"/>
              <w:rPr>
                <w:bCs/>
              </w:rPr>
            </w:pPr>
          </w:p>
          <w:p w14:paraId="3D93DDD0" w14:textId="77777777" w:rsidR="00C80B9D" w:rsidRDefault="00935613" w:rsidP="005877FE">
            <w:pPr>
              <w:spacing w:line="360" w:lineRule="auto"/>
              <w:rPr>
                <w:bCs/>
              </w:rPr>
            </w:pPr>
            <w:r w:rsidRPr="00935613">
              <w:rPr>
                <w:bCs/>
                <w:noProof/>
              </w:rPr>
              <w:drawing>
                <wp:inline distT="0" distB="0" distL="0" distR="0" wp14:anchorId="74E1A216" wp14:editId="665FA011">
                  <wp:extent cx="2856659" cy="1244600"/>
                  <wp:effectExtent l="0" t="0" r="1270" b="0"/>
                  <wp:docPr id="13773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0180" name=""/>
                          <pic:cNvPicPr/>
                        </pic:nvPicPr>
                        <pic:blipFill>
                          <a:blip r:embed="rId13"/>
                          <a:stretch>
                            <a:fillRect/>
                          </a:stretch>
                        </pic:blipFill>
                        <pic:spPr>
                          <a:xfrm>
                            <a:off x="0" y="0"/>
                            <a:ext cx="2869789" cy="1250321"/>
                          </a:xfrm>
                          <a:prstGeom prst="rect">
                            <a:avLst/>
                          </a:prstGeom>
                        </pic:spPr>
                      </pic:pic>
                    </a:graphicData>
                  </a:graphic>
                </wp:inline>
              </w:drawing>
            </w:r>
          </w:p>
          <w:p w14:paraId="5C16931F" w14:textId="760EE0B6" w:rsidR="00E65BA2" w:rsidRDefault="00E65BA2" w:rsidP="005877FE">
            <w:pPr>
              <w:spacing w:line="360" w:lineRule="auto"/>
              <w:rPr>
                <w:bCs/>
              </w:rPr>
            </w:pPr>
            <w:r>
              <w:rPr>
                <w:bCs/>
              </w:rPr>
              <w:t xml:space="preserve">crontab -l (to view </w:t>
            </w:r>
            <w:proofErr w:type="spellStart"/>
            <w:r>
              <w:rPr>
                <w:bCs/>
              </w:rPr>
              <w:t>cron</w:t>
            </w:r>
            <w:proofErr w:type="spellEnd"/>
            <w:r>
              <w:rPr>
                <w:bCs/>
              </w:rPr>
              <w:t xml:space="preserve"> file contents)</w:t>
            </w:r>
          </w:p>
          <w:p w14:paraId="765CEB5C" w14:textId="62CFE1CE" w:rsidR="00E65BA2" w:rsidRDefault="00E65BA2" w:rsidP="005877FE">
            <w:pPr>
              <w:spacing w:line="360" w:lineRule="auto"/>
              <w:rPr>
                <w:bCs/>
              </w:rPr>
            </w:pPr>
            <w:r>
              <w:rPr>
                <w:bCs/>
              </w:rPr>
              <w:t xml:space="preserve">crontab -e (to edit </w:t>
            </w:r>
            <w:proofErr w:type="spellStart"/>
            <w:r>
              <w:rPr>
                <w:bCs/>
              </w:rPr>
              <w:t>cron</w:t>
            </w:r>
            <w:proofErr w:type="spellEnd"/>
            <w:r>
              <w:rPr>
                <w:bCs/>
              </w:rPr>
              <w:t xml:space="preserve"> file)</w:t>
            </w:r>
          </w:p>
        </w:tc>
        <w:tc>
          <w:tcPr>
            <w:tcW w:w="4675" w:type="dxa"/>
          </w:tcPr>
          <w:p w14:paraId="65BE1058" w14:textId="498A83E9" w:rsidR="00C80B9D" w:rsidRDefault="00AE1773" w:rsidP="005877FE">
            <w:pPr>
              <w:spacing w:line="360" w:lineRule="auto"/>
              <w:rPr>
                <w:bCs/>
              </w:rPr>
            </w:pPr>
            <w:r w:rsidRPr="00AE1773">
              <w:rPr>
                <w:bCs/>
                <w:noProof/>
              </w:rPr>
              <w:drawing>
                <wp:inline distT="0" distB="0" distL="0" distR="0" wp14:anchorId="61F34F1E" wp14:editId="01134D01">
                  <wp:extent cx="2509404" cy="2338551"/>
                  <wp:effectExtent l="0" t="0" r="5715" b="5080"/>
                  <wp:docPr id="73565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52759" name=""/>
                          <pic:cNvPicPr/>
                        </pic:nvPicPr>
                        <pic:blipFill>
                          <a:blip r:embed="rId14"/>
                          <a:stretch>
                            <a:fillRect/>
                          </a:stretch>
                        </pic:blipFill>
                        <pic:spPr>
                          <a:xfrm>
                            <a:off x="0" y="0"/>
                            <a:ext cx="2523449" cy="2351640"/>
                          </a:xfrm>
                          <a:prstGeom prst="rect">
                            <a:avLst/>
                          </a:prstGeom>
                        </pic:spPr>
                      </pic:pic>
                    </a:graphicData>
                  </a:graphic>
                </wp:inline>
              </w:drawing>
            </w:r>
          </w:p>
        </w:tc>
      </w:tr>
    </w:tbl>
    <w:p w14:paraId="42496E78" w14:textId="77777777" w:rsidR="00AA24B1" w:rsidRDefault="00AA24B1" w:rsidP="005877FE">
      <w:pPr>
        <w:spacing w:line="360" w:lineRule="auto"/>
        <w:rPr>
          <w:bCs/>
        </w:rPr>
      </w:pPr>
    </w:p>
    <w:p w14:paraId="40272FB2" w14:textId="1E428CED" w:rsidR="002B50DE" w:rsidRDefault="002B50DE" w:rsidP="005877FE">
      <w:pPr>
        <w:spacing w:line="360" w:lineRule="auto"/>
        <w:rPr>
          <w:bCs/>
        </w:rPr>
      </w:pPr>
      <w:r>
        <w:rPr>
          <w:bCs/>
        </w:rPr>
        <w:tab/>
        <w:t>As can be seen – 10,000 records were loaded to the database.</w:t>
      </w:r>
      <w:r w:rsidR="009953B5">
        <w:rPr>
          <w:bCs/>
        </w:rPr>
        <w:t xml:space="preserve"> </w:t>
      </w:r>
      <w:proofErr w:type="spellStart"/>
      <w:r w:rsidR="009953B5">
        <w:rPr>
          <w:bCs/>
        </w:rPr>
        <w:t>Metabase</w:t>
      </w:r>
      <w:proofErr w:type="spellEnd"/>
      <w:r w:rsidR="009953B5">
        <w:rPr>
          <w:bCs/>
        </w:rPr>
        <w:t xml:space="preserve"> would make it easy to visualize that data</w:t>
      </w:r>
      <w:r w:rsidR="00D1789C">
        <w:rPr>
          <w:bCs/>
        </w:rPr>
        <w:t xml:space="preserve"> - </w:t>
      </w:r>
      <w:r w:rsidR="002F0B3D">
        <w:rPr>
          <w:bCs/>
        </w:rPr>
        <w:t>offer</w:t>
      </w:r>
      <w:r w:rsidR="00D1789C">
        <w:rPr>
          <w:bCs/>
        </w:rPr>
        <w:t>ing</w:t>
      </w:r>
      <w:r w:rsidR="002F0B3D">
        <w:rPr>
          <w:bCs/>
        </w:rPr>
        <w:t xml:space="preserve"> different tools for </w:t>
      </w:r>
      <w:r w:rsidR="00143814">
        <w:rPr>
          <w:bCs/>
        </w:rPr>
        <w:t>queries and exploration</w:t>
      </w:r>
      <w:r w:rsidR="002F0B3D">
        <w:rPr>
          <w:bCs/>
        </w:rPr>
        <w:t>.</w:t>
      </w:r>
      <w:r w:rsidR="007B545C">
        <w:rPr>
          <w:bCs/>
        </w:rPr>
        <w:t xml:space="preserve"> First off – it </w:t>
      </w:r>
      <w:r w:rsidR="00143814">
        <w:rPr>
          <w:bCs/>
        </w:rPr>
        <w:t xml:space="preserve">would </w:t>
      </w:r>
      <w:r w:rsidR="007B545C">
        <w:rPr>
          <w:bCs/>
        </w:rPr>
        <w:t xml:space="preserve">offer a standard grid style view of the </w:t>
      </w:r>
      <w:r w:rsidR="00A866C3">
        <w:rPr>
          <w:bCs/>
        </w:rPr>
        <w:t>actual data in a table</w:t>
      </w:r>
      <w:r w:rsidR="00B56C9F">
        <w:rPr>
          <w:bCs/>
        </w:rPr>
        <w:t>. It</w:t>
      </w:r>
      <w:r w:rsidR="00143814">
        <w:rPr>
          <w:bCs/>
        </w:rPr>
        <w:t xml:space="preserve"> would</w:t>
      </w:r>
      <w:r w:rsidR="00B56C9F">
        <w:rPr>
          <w:bCs/>
        </w:rPr>
        <w:t xml:space="preserve"> also offer different ways to ask questions </w:t>
      </w:r>
      <w:proofErr w:type="gramStart"/>
      <w:r w:rsidR="00B56C9F">
        <w:rPr>
          <w:bCs/>
        </w:rPr>
        <w:t>of</w:t>
      </w:r>
      <w:proofErr w:type="gramEnd"/>
      <w:r w:rsidR="00B56C9F">
        <w:rPr>
          <w:bCs/>
        </w:rPr>
        <w:t xml:space="preserve"> the data </w:t>
      </w:r>
      <w:r w:rsidR="00C90693">
        <w:rPr>
          <w:bCs/>
        </w:rPr>
        <w:t xml:space="preserve">and query </w:t>
      </w:r>
      <w:r w:rsidR="00B56C9F">
        <w:rPr>
          <w:bCs/>
        </w:rPr>
        <w:t>– as can be seen in the dropdown below.</w:t>
      </w:r>
    </w:p>
    <w:p w14:paraId="07780DB3" w14:textId="77777777" w:rsidR="00224823" w:rsidRDefault="00224823" w:rsidP="005877FE">
      <w:pPr>
        <w:spacing w:line="360" w:lineRule="auto"/>
        <w:rPr>
          <w:bCs/>
        </w:rPr>
      </w:pPr>
    </w:p>
    <w:p w14:paraId="39CCA3D5" w14:textId="77777777" w:rsidR="00224823" w:rsidRDefault="00224823" w:rsidP="005877FE">
      <w:pPr>
        <w:spacing w:line="360" w:lineRule="auto"/>
        <w:rPr>
          <w:bCs/>
        </w:rPr>
      </w:pPr>
    </w:p>
    <w:tbl>
      <w:tblPr>
        <w:tblStyle w:val="TableGrid"/>
        <w:tblW w:w="0" w:type="auto"/>
        <w:tblLook w:val="04A0" w:firstRow="1" w:lastRow="0" w:firstColumn="1" w:lastColumn="0" w:noHBand="0" w:noVBand="1"/>
      </w:tblPr>
      <w:tblGrid>
        <w:gridCol w:w="6546"/>
        <w:gridCol w:w="2804"/>
      </w:tblGrid>
      <w:tr w:rsidR="001143E5" w14:paraId="4371952C" w14:textId="77777777" w:rsidTr="001143E5">
        <w:tc>
          <w:tcPr>
            <w:tcW w:w="6475" w:type="dxa"/>
          </w:tcPr>
          <w:p w14:paraId="088F7C13" w14:textId="77777777" w:rsidR="001143E5" w:rsidRDefault="001143E5" w:rsidP="005877FE">
            <w:pPr>
              <w:spacing w:line="360" w:lineRule="auto"/>
              <w:rPr>
                <w:bCs/>
              </w:rPr>
            </w:pPr>
          </w:p>
          <w:p w14:paraId="136B5D2E" w14:textId="2D5DF512" w:rsidR="001143E5" w:rsidRDefault="001143E5" w:rsidP="005877FE">
            <w:pPr>
              <w:spacing w:line="360" w:lineRule="auto"/>
              <w:rPr>
                <w:bCs/>
              </w:rPr>
            </w:pPr>
            <w:r w:rsidRPr="00A32BF8">
              <w:rPr>
                <w:bCs/>
                <w:noProof/>
              </w:rPr>
              <w:drawing>
                <wp:inline distT="0" distB="0" distL="0" distR="0" wp14:anchorId="0CB025E1" wp14:editId="307CDF11">
                  <wp:extent cx="4013200" cy="1112634"/>
                  <wp:effectExtent l="0" t="0" r="6350" b="0"/>
                  <wp:docPr id="355730353"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30353" name="Picture 1" descr="Graphical user interface&#10;&#10;Description automatically generated"/>
                          <pic:cNvPicPr/>
                        </pic:nvPicPr>
                        <pic:blipFill>
                          <a:blip r:embed="rId15"/>
                          <a:stretch>
                            <a:fillRect/>
                          </a:stretch>
                        </pic:blipFill>
                        <pic:spPr>
                          <a:xfrm>
                            <a:off x="0" y="0"/>
                            <a:ext cx="4024163" cy="1115673"/>
                          </a:xfrm>
                          <a:prstGeom prst="rect">
                            <a:avLst/>
                          </a:prstGeom>
                        </pic:spPr>
                      </pic:pic>
                    </a:graphicData>
                  </a:graphic>
                </wp:inline>
              </w:drawing>
            </w:r>
          </w:p>
        </w:tc>
        <w:tc>
          <w:tcPr>
            <w:tcW w:w="2875" w:type="dxa"/>
          </w:tcPr>
          <w:p w14:paraId="18E27A11" w14:textId="277C37E6" w:rsidR="001143E5" w:rsidRDefault="00224823" w:rsidP="005877FE">
            <w:pPr>
              <w:spacing w:line="360" w:lineRule="auto"/>
              <w:rPr>
                <w:bCs/>
              </w:rPr>
            </w:pPr>
            <w:r>
              <w:rPr>
                <w:bCs/>
              </w:rPr>
              <w:t xml:space="preserve"> </w:t>
            </w:r>
            <w:r w:rsidR="001143E5" w:rsidRPr="001143E5">
              <w:rPr>
                <w:bCs/>
                <w:noProof/>
              </w:rPr>
              <w:drawing>
                <wp:inline distT="0" distB="0" distL="0" distR="0" wp14:anchorId="4ED52590" wp14:editId="1E1C8D4B">
                  <wp:extent cx="1266497" cy="1682543"/>
                  <wp:effectExtent l="0" t="0" r="0" b="0"/>
                  <wp:docPr id="43617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75991" name=""/>
                          <pic:cNvPicPr/>
                        </pic:nvPicPr>
                        <pic:blipFill>
                          <a:blip r:embed="rId16"/>
                          <a:stretch>
                            <a:fillRect/>
                          </a:stretch>
                        </pic:blipFill>
                        <pic:spPr>
                          <a:xfrm>
                            <a:off x="0" y="0"/>
                            <a:ext cx="1280991" cy="1701798"/>
                          </a:xfrm>
                          <a:prstGeom prst="rect">
                            <a:avLst/>
                          </a:prstGeom>
                        </pic:spPr>
                      </pic:pic>
                    </a:graphicData>
                  </a:graphic>
                </wp:inline>
              </w:drawing>
            </w:r>
          </w:p>
        </w:tc>
      </w:tr>
    </w:tbl>
    <w:p w14:paraId="53DF2CCF" w14:textId="202ECB0D" w:rsidR="001143E5" w:rsidRDefault="001143E5" w:rsidP="005877FE">
      <w:pPr>
        <w:spacing w:line="360" w:lineRule="auto"/>
        <w:rPr>
          <w:bCs/>
        </w:rPr>
      </w:pPr>
    </w:p>
    <w:p w14:paraId="62FA57F0" w14:textId="60FD3371" w:rsidR="00B065FD" w:rsidRDefault="00B065FD" w:rsidP="005877FE">
      <w:pPr>
        <w:spacing w:line="360" w:lineRule="auto"/>
        <w:rPr>
          <w:bCs/>
        </w:rPr>
      </w:pPr>
      <w:proofErr w:type="spellStart"/>
      <w:r>
        <w:rPr>
          <w:bCs/>
        </w:rPr>
        <w:t>Metabase</w:t>
      </w:r>
      <w:proofErr w:type="spellEnd"/>
      <w:r>
        <w:rPr>
          <w:bCs/>
        </w:rPr>
        <w:t xml:space="preserve"> users c</w:t>
      </w:r>
      <w:r w:rsidR="00C90693">
        <w:rPr>
          <w:bCs/>
        </w:rPr>
        <w:t>ould</w:t>
      </w:r>
      <w:r>
        <w:rPr>
          <w:bCs/>
        </w:rPr>
        <w:t xml:space="preserve"> use the “Question” feature to visualize data</w:t>
      </w:r>
      <w:r w:rsidR="0006036B">
        <w:rPr>
          <w:bCs/>
        </w:rPr>
        <w:t xml:space="preserve">. </w:t>
      </w:r>
      <w:r w:rsidR="00C90693">
        <w:rPr>
          <w:bCs/>
        </w:rPr>
        <w:t>They</w:t>
      </w:r>
      <w:r w:rsidR="00966E86">
        <w:rPr>
          <w:bCs/>
        </w:rPr>
        <w:t xml:space="preserve"> could choose their data source, </w:t>
      </w:r>
      <w:r w:rsidR="00F13D41">
        <w:rPr>
          <w:bCs/>
        </w:rPr>
        <w:t>their metrics</w:t>
      </w:r>
      <w:r w:rsidR="00CF73A3">
        <w:rPr>
          <w:bCs/>
        </w:rPr>
        <w:t>,</w:t>
      </w:r>
      <w:r w:rsidR="00F13D41">
        <w:rPr>
          <w:bCs/>
        </w:rPr>
        <w:t xml:space="preserve"> and the specific fields they want</w:t>
      </w:r>
      <w:r w:rsidR="00C90693">
        <w:rPr>
          <w:bCs/>
        </w:rPr>
        <w:t>ed</w:t>
      </w:r>
      <w:r w:rsidR="00F13D41">
        <w:rPr>
          <w:bCs/>
        </w:rPr>
        <w:t xml:space="preserve"> to apply those metrics to.</w:t>
      </w:r>
    </w:p>
    <w:tbl>
      <w:tblPr>
        <w:tblStyle w:val="TableGrid"/>
        <w:tblW w:w="0" w:type="auto"/>
        <w:tblLook w:val="04A0" w:firstRow="1" w:lastRow="0" w:firstColumn="1" w:lastColumn="0" w:noHBand="0" w:noVBand="1"/>
      </w:tblPr>
      <w:tblGrid>
        <w:gridCol w:w="4872"/>
        <w:gridCol w:w="4478"/>
      </w:tblGrid>
      <w:tr w:rsidR="00225618" w14:paraId="50B89455" w14:textId="77777777" w:rsidTr="00B065FD">
        <w:tc>
          <w:tcPr>
            <w:tcW w:w="4675" w:type="dxa"/>
          </w:tcPr>
          <w:p w14:paraId="2D971621" w14:textId="2EE5198B" w:rsidR="00B065FD" w:rsidRDefault="00987E16" w:rsidP="005877FE">
            <w:pPr>
              <w:spacing w:line="360" w:lineRule="auto"/>
              <w:rPr>
                <w:bCs/>
              </w:rPr>
            </w:pPr>
            <w:r w:rsidRPr="00987E16">
              <w:rPr>
                <w:bCs/>
                <w:noProof/>
              </w:rPr>
              <w:drawing>
                <wp:inline distT="0" distB="0" distL="0" distR="0" wp14:anchorId="2611AAE9" wp14:editId="186AA436">
                  <wp:extent cx="2961881" cy="1327150"/>
                  <wp:effectExtent l="0" t="0" r="0" b="6350"/>
                  <wp:docPr id="77912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20133" name=""/>
                          <pic:cNvPicPr/>
                        </pic:nvPicPr>
                        <pic:blipFill>
                          <a:blip r:embed="rId17"/>
                          <a:stretch>
                            <a:fillRect/>
                          </a:stretch>
                        </pic:blipFill>
                        <pic:spPr>
                          <a:xfrm>
                            <a:off x="0" y="0"/>
                            <a:ext cx="2991976" cy="1340635"/>
                          </a:xfrm>
                          <a:prstGeom prst="rect">
                            <a:avLst/>
                          </a:prstGeom>
                        </pic:spPr>
                      </pic:pic>
                    </a:graphicData>
                  </a:graphic>
                </wp:inline>
              </w:drawing>
            </w:r>
          </w:p>
        </w:tc>
        <w:tc>
          <w:tcPr>
            <w:tcW w:w="4675" w:type="dxa"/>
          </w:tcPr>
          <w:p w14:paraId="1838A903" w14:textId="52E3B23C" w:rsidR="00B065FD" w:rsidRDefault="00225618" w:rsidP="005877FE">
            <w:pPr>
              <w:spacing w:line="360" w:lineRule="auto"/>
              <w:rPr>
                <w:bCs/>
              </w:rPr>
            </w:pPr>
            <w:r w:rsidRPr="00225618">
              <w:rPr>
                <w:bCs/>
                <w:noProof/>
              </w:rPr>
              <w:drawing>
                <wp:inline distT="0" distB="0" distL="0" distR="0" wp14:anchorId="228E5375" wp14:editId="5E22C21B">
                  <wp:extent cx="2711450" cy="1108045"/>
                  <wp:effectExtent l="0" t="0" r="0" b="0"/>
                  <wp:docPr id="176986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67584" name=""/>
                          <pic:cNvPicPr/>
                        </pic:nvPicPr>
                        <pic:blipFill>
                          <a:blip r:embed="rId18"/>
                          <a:stretch>
                            <a:fillRect/>
                          </a:stretch>
                        </pic:blipFill>
                        <pic:spPr>
                          <a:xfrm>
                            <a:off x="0" y="0"/>
                            <a:ext cx="2814388" cy="1150111"/>
                          </a:xfrm>
                          <a:prstGeom prst="rect">
                            <a:avLst/>
                          </a:prstGeom>
                        </pic:spPr>
                      </pic:pic>
                    </a:graphicData>
                  </a:graphic>
                </wp:inline>
              </w:drawing>
            </w:r>
          </w:p>
        </w:tc>
      </w:tr>
    </w:tbl>
    <w:p w14:paraId="7491B7E0" w14:textId="77777777" w:rsidR="00B065FD" w:rsidRDefault="00B065FD" w:rsidP="005877FE">
      <w:pPr>
        <w:spacing w:line="360" w:lineRule="auto"/>
        <w:rPr>
          <w:bCs/>
        </w:rPr>
      </w:pPr>
    </w:p>
    <w:p w14:paraId="146F0C64" w14:textId="497267E8" w:rsidR="00E75443" w:rsidRDefault="00E75443" w:rsidP="005877FE">
      <w:pPr>
        <w:spacing w:line="360" w:lineRule="auto"/>
        <w:rPr>
          <w:bCs/>
        </w:rPr>
      </w:pPr>
      <w:r>
        <w:rPr>
          <w:bCs/>
        </w:rPr>
        <w:t xml:space="preserve">Another option to generate visualizations </w:t>
      </w:r>
      <w:r w:rsidR="00C90693">
        <w:rPr>
          <w:bCs/>
        </w:rPr>
        <w:t>wa</w:t>
      </w:r>
      <w:r>
        <w:rPr>
          <w:bCs/>
        </w:rPr>
        <w:t xml:space="preserve">s the “SQL </w:t>
      </w:r>
      <w:r w:rsidR="001B5432">
        <w:rPr>
          <w:bCs/>
        </w:rPr>
        <w:t xml:space="preserve">query” option. As can be seen above </w:t>
      </w:r>
      <w:r w:rsidR="00C70D78">
        <w:rPr>
          <w:bCs/>
        </w:rPr>
        <w:t>–</w:t>
      </w:r>
      <w:r w:rsidR="001B5432">
        <w:rPr>
          <w:bCs/>
        </w:rPr>
        <w:t xml:space="preserve"> </w:t>
      </w:r>
      <w:r w:rsidR="00C70D78">
        <w:rPr>
          <w:bCs/>
        </w:rPr>
        <w:t xml:space="preserve">we have some of the same </w:t>
      </w:r>
      <w:r w:rsidR="000F6561">
        <w:rPr>
          <w:bCs/>
        </w:rPr>
        <w:t>values</w:t>
      </w:r>
      <w:r w:rsidR="00C70D78">
        <w:rPr>
          <w:bCs/>
        </w:rPr>
        <w:t xml:space="preserve"> in the chart twice – once in upper case – and once in lower case. Using the SQL option would make it easy to group those together.</w:t>
      </w:r>
    </w:p>
    <w:p w14:paraId="4A5DE011" w14:textId="76743931" w:rsidR="00C70D78" w:rsidRDefault="00666DD3" w:rsidP="005877FE">
      <w:pPr>
        <w:spacing w:line="360" w:lineRule="auto"/>
        <w:rPr>
          <w:bCs/>
        </w:rPr>
      </w:pPr>
      <w:r w:rsidRPr="00666DD3">
        <w:rPr>
          <w:bCs/>
          <w:noProof/>
        </w:rPr>
        <w:drawing>
          <wp:inline distT="0" distB="0" distL="0" distR="0" wp14:anchorId="63C30B34" wp14:editId="29A572DD">
            <wp:extent cx="5943600" cy="2894965"/>
            <wp:effectExtent l="0" t="0" r="0" b="635"/>
            <wp:docPr id="761458838"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58838" name="Picture 1" descr="Chart&#10;&#10;Description automatically generated"/>
                    <pic:cNvPicPr/>
                  </pic:nvPicPr>
                  <pic:blipFill>
                    <a:blip r:embed="rId19"/>
                    <a:stretch>
                      <a:fillRect/>
                    </a:stretch>
                  </pic:blipFill>
                  <pic:spPr>
                    <a:xfrm>
                      <a:off x="0" y="0"/>
                      <a:ext cx="5943600" cy="2894965"/>
                    </a:xfrm>
                    <a:prstGeom prst="rect">
                      <a:avLst/>
                    </a:prstGeom>
                  </pic:spPr>
                </pic:pic>
              </a:graphicData>
            </a:graphic>
          </wp:inline>
        </w:drawing>
      </w:r>
    </w:p>
    <w:p w14:paraId="7C5D0E0E" w14:textId="77777777" w:rsidR="00B065FD" w:rsidRDefault="00B065FD" w:rsidP="005877FE">
      <w:pPr>
        <w:spacing w:line="360" w:lineRule="auto"/>
        <w:rPr>
          <w:bCs/>
        </w:rPr>
      </w:pPr>
    </w:p>
    <w:p w14:paraId="47AF47C6" w14:textId="24472E06" w:rsidR="00A866C3" w:rsidRDefault="00EF0958" w:rsidP="005877FE">
      <w:pPr>
        <w:spacing w:line="360" w:lineRule="auto"/>
        <w:rPr>
          <w:bCs/>
        </w:rPr>
      </w:pPr>
      <w:proofErr w:type="spellStart"/>
      <w:r>
        <w:rPr>
          <w:bCs/>
        </w:rPr>
        <w:lastRenderedPageBreak/>
        <w:t>Metabase</w:t>
      </w:r>
      <w:proofErr w:type="spellEnd"/>
      <w:r>
        <w:rPr>
          <w:bCs/>
        </w:rPr>
        <w:t xml:space="preserve"> makes </w:t>
      </w:r>
      <w:r w:rsidR="00315334">
        <w:rPr>
          <w:bCs/>
        </w:rPr>
        <w:t>things</w:t>
      </w:r>
      <w:r>
        <w:rPr>
          <w:bCs/>
        </w:rPr>
        <w:t xml:space="preserve"> easy to save questions and queries – and to combine them into a single dashboard. </w:t>
      </w:r>
      <w:r w:rsidR="00315334">
        <w:rPr>
          <w:bCs/>
        </w:rPr>
        <w:t>Users</w:t>
      </w:r>
      <w:r>
        <w:rPr>
          <w:bCs/>
        </w:rPr>
        <w:t xml:space="preserve"> can save their queries and add them to a dashboard </w:t>
      </w:r>
      <w:proofErr w:type="gramStart"/>
      <w:r w:rsidR="00315334">
        <w:rPr>
          <w:bCs/>
        </w:rPr>
        <w:t xml:space="preserve">at a </w:t>
      </w:r>
      <w:r>
        <w:rPr>
          <w:bCs/>
        </w:rPr>
        <w:t>later</w:t>
      </w:r>
      <w:r w:rsidR="00315334">
        <w:rPr>
          <w:bCs/>
        </w:rPr>
        <w:t xml:space="preserve"> time</w:t>
      </w:r>
      <w:proofErr w:type="gramEnd"/>
      <w:r>
        <w:rPr>
          <w:bCs/>
        </w:rPr>
        <w:t xml:space="preserve"> – or can create a dashboard and generate new queries </w:t>
      </w:r>
      <w:r w:rsidR="006F0EBD">
        <w:rPr>
          <w:bCs/>
        </w:rPr>
        <w:t>from the dashboard to populate it</w:t>
      </w:r>
      <w:r w:rsidR="00AD0037">
        <w:rPr>
          <w:bCs/>
        </w:rPr>
        <w:t xml:space="preserve"> on the fly</w:t>
      </w:r>
      <w:r w:rsidR="005B6925">
        <w:rPr>
          <w:bCs/>
        </w:rPr>
        <w:t>.</w:t>
      </w:r>
    </w:p>
    <w:tbl>
      <w:tblPr>
        <w:tblStyle w:val="TableGrid"/>
        <w:tblW w:w="0" w:type="auto"/>
        <w:tblLook w:val="04A0" w:firstRow="1" w:lastRow="0" w:firstColumn="1" w:lastColumn="0" w:noHBand="0" w:noVBand="1"/>
      </w:tblPr>
      <w:tblGrid>
        <w:gridCol w:w="4675"/>
        <w:gridCol w:w="4675"/>
      </w:tblGrid>
      <w:tr w:rsidR="00E86947" w14:paraId="0E88ABA6" w14:textId="77777777" w:rsidTr="006F0EBD">
        <w:tc>
          <w:tcPr>
            <w:tcW w:w="4675" w:type="dxa"/>
          </w:tcPr>
          <w:p w14:paraId="4765A00B" w14:textId="1A846FD1" w:rsidR="006F0EBD" w:rsidRDefault="00E86947" w:rsidP="005877FE">
            <w:pPr>
              <w:spacing w:line="360" w:lineRule="auto"/>
              <w:rPr>
                <w:bCs/>
              </w:rPr>
            </w:pPr>
            <w:r>
              <w:rPr>
                <w:bCs/>
              </w:rPr>
              <w:t>Selecting the “Dashboard” option from the “New” button dropdown presents the “New Dashboard” dialogue box.</w:t>
            </w:r>
          </w:p>
        </w:tc>
        <w:tc>
          <w:tcPr>
            <w:tcW w:w="4675" w:type="dxa"/>
          </w:tcPr>
          <w:p w14:paraId="20B9AF59" w14:textId="62C17418" w:rsidR="006F0EBD" w:rsidRDefault="006F0EBD" w:rsidP="005877FE">
            <w:pPr>
              <w:spacing w:line="360" w:lineRule="auto"/>
              <w:rPr>
                <w:bCs/>
              </w:rPr>
            </w:pPr>
            <w:r w:rsidRPr="00F972A0">
              <w:rPr>
                <w:bCs/>
                <w:noProof/>
              </w:rPr>
              <w:drawing>
                <wp:inline distT="0" distB="0" distL="0" distR="0" wp14:anchorId="328FAA6A" wp14:editId="400AF985">
                  <wp:extent cx="2753711" cy="2111179"/>
                  <wp:effectExtent l="0" t="0" r="8890" b="3810"/>
                  <wp:docPr id="1869280085" name="Picture 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80085" name="Picture 1" descr="Graphical user interface, text, application, email, Teams&#10;&#10;Description automatically generated"/>
                          <pic:cNvPicPr/>
                        </pic:nvPicPr>
                        <pic:blipFill>
                          <a:blip r:embed="rId20"/>
                          <a:stretch>
                            <a:fillRect/>
                          </a:stretch>
                        </pic:blipFill>
                        <pic:spPr>
                          <a:xfrm>
                            <a:off x="0" y="0"/>
                            <a:ext cx="2782570" cy="2133305"/>
                          </a:xfrm>
                          <a:prstGeom prst="rect">
                            <a:avLst/>
                          </a:prstGeom>
                        </pic:spPr>
                      </pic:pic>
                    </a:graphicData>
                  </a:graphic>
                </wp:inline>
              </w:drawing>
            </w:r>
          </w:p>
        </w:tc>
      </w:tr>
      <w:tr w:rsidR="00E86947" w14:paraId="58FD0BCA" w14:textId="77777777" w:rsidTr="006F0EBD">
        <w:tc>
          <w:tcPr>
            <w:tcW w:w="4675" w:type="dxa"/>
          </w:tcPr>
          <w:p w14:paraId="2C2DA944" w14:textId="3E8DCC9D" w:rsidR="006F0EBD" w:rsidRDefault="00E86947" w:rsidP="005877FE">
            <w:pPr>
              <w:spacing w:line="360" w:lineRule="auto"/>
              <w:rPr>
                <w:bCs/>
              </w:rPr>
            </w:pPr>
            <w:r>
              <w:rPr>
                <w:bCs/>
              </w:rPr>
              <w:t>Once a new dashboard is created – one can generate new questions and queries from the dashboard.</w:t>
            </w:r>
          </w:p>
        </w:tc>
        <w:tc>
          <w:tcPr>
            <w:tcW w:w="4675" w:type="dxa"/>
          </w:tcPr>
          <w:p w14:paraId="6EC364C0" w14:textId="4E7EA01F" w:rsidR="006F0EBD" w:rsidRDefault="00E86947" w:rsidP="005877FE">
            <w:pPr>
              <w:spacing w:line="360" w:lineRule="auto"/>
              <w:rPr>
                <w:bCs/>
              </w:rPr>
            </w:pPr>
            <w:r w:rsidRPr="002C1B75">
              <w:rPr>
                <w:bCs/>
                <w:noProof/>
              </w:rPr>
              <w:drawing>
                <wp:inline distT="0" distB="0" distL="0" distR="0" wp14:anchorId="6AD1A76A" wp14:editId="5E18D8C5">
                  <wp:extent cx="2743200" cy="2100034"/>
                  <wp:effectExtent l="0" t="0" r="0" b="0"/>
                  <wp:docPr id="1664938665" name="Picture 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38665" name="Picture 1" descr="Graphical user interface, text, application, Teams&#10;&#10;Description automatically generated"/>
                          <pic:cNvPicPr/>
                        </pic:nvPicPr>
                        <pic:blipFill>
                          <a:blip r:embed="rId21"/>
                          <a:stretch>
                            <a:fillRect/>
                          </a:stretch>
                        </pic:blipFill>
                        <pic:spPr>
                          <a:xfrm>
                            <a:off x="0" y="0"/>
                            <a:ext cx="2754655" cy="2108803"/>
                          </a:xfrm>
                          <a:prstGeom prst="rect">
                            <a:avLst/>
                          </a:prstGeom>
                        </pic:spPr>
                      </pic:pic>
                    </a:graphicData>
                  </a:graphic>
                </wp:inline>
              </w:drawing>
            </w:r>
          </w:p>
        </w:tc>
      </w:tr>
      <w:tr w:rsidR="00E86947" w14:paraId="10B6FAFA" w14:textId="77777777" w:rsidTr="006F0EBD">
        <w:tc>
          <w:tcPr>
            <w:tcW w:w="4675" w:type="dxa"/>
          </w:tcPr>
          <w:p w14:paraId="7EBA2FE7" w14:textId="5F25F8D9" w:rsidR="006F0EBD" w:rsidRDefault="00E86947" w:rsidP="005877FE">
            <w:pPr>
              <w:spacing w:line="360" w:lineRule="auto"/>
              <w:rPr>
                <w:bCs/>
              </w:rPr>
            </w:pPr>
            <w:r>
              <w:rPr>
                <w:bCs/>
              </w:rPr>
              <w:t>Users will be prompted on whether they want to save the question to the current</w:t>
            </w:r>
            <w:r w:rsidR="00721CA8">
              <w:rPr>
                <w:bCs/>
              </w:rPr>
              <w:t xml:space="preserve"> (or another) dashboard.</w:t>
            </w:r>
          </w:p>
        </w:tc>
        <w:tc>
          <w:tcPr>
            <w:tcW w:w="4675" w:type="dxa"/>
          </w:tcPr>
          <w:p w14:paraId="47CCA3DC" w14:textId="60EF88D3" w:rsidR="006F0EBD" w:rsidRDefault="00E86947" w:rsidP="005877FE">
            <w:pPr>
              <w:spacing w:line="360" w:lineRule="auto"/>
              <w:rPr>
                <w:bCs/>
              </w:rPr>
            </w:pPr>
            <w:r w:rsidRPr="001631D6">
              <w:rPr>
                <w:bCs/>
                <w:noProof/>
              </w:rPr>
              <w:drawing>
                <wp:inline distT="0" distB="0" distL="0" distR="0" wp14:anchorId="6060EA75" wp14:editId="072B346B">
                  <wp:extent cx="2785242" cy="1316660"/>
                  <wp:effectExtent l="0" t="0" r="0" b="0"/>
                  <wp:docPr id="182199268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92681" name="Picture 1" descr="Graphical user interface, text, application, email&#10;&#10;Description automatically generated"/>
                          <pic:cNvPicPr/>
                        </pic:nvPicPr>
                        <pic:blipFill>
                          <a:blip r:embed="rId22"/>
                          <a:stretch>
                            <a:fillRect/>
                          </a:stretch>
                        </pic:blipFill>
                        <pic:spPr>
                          <a:xfrm>
                            <a:off x="0" y="0"/>
                            <a:ext cx="2799971" cy="1323623"/>
                          </a:xfrm>
                          <a:prstGeom prst="rect">
                            <a:avLst/>
                          </a:prstGeom>
                        </pic:spPr>
                      </pic:pic>
                    </a:graphicData>
                  </a:graphic>
                </wp:inline>
              </w:drawing>
            </w:r>
          </w:p>
        </w:tc>
      </w:tr>
    </w:tbl>
    <w:p w14:paraId="50EF41AE" w14:textId="77777777" w:rsidR="006F0EBD" w:rsidRDefault="006F0EBD" w:rsidP="005877FE">
      <w:pPr>
        <w:spacing w:line="360" w:lineRule="auto"/>
        <w:rPr>
          <w:bCs/>
        </w:rPr>
      </w:pPr>
    </w:p>
    <w:tbl>
      <w:tblPr>
        <w:tblStyle w:val="TableGrid"/>
        <w:tblW w:w="0" w:type="auto"/>
        <w:tblLook w:val="04A0" w:firstRow="1" w:lastRow="0" w:firstColumn="1" w:lastColumn="0" w:noHBand="0" w:noVBand="1"/>
      </w:tblPr>
      <w:tblGrid>
        <w:gridCol w:w="2785"/>
        <w:gridCol w:w="6565"/>
      </w:tblGrid>
      <w:tr w:rsidR="00017B75" w14:paraId="4E173A35" w14:textId="77777777" w:rsidTr="000A2F7F">
        <w:tc>
          <w:tcPr>
            <w:tcW w:w="2785" w:type="dxa"/>
          </w:tcPr>
          <w:p w14:paraId="6FC4F464" w14:textId="57586CCC" w:rsidR="000A2F7F" w:rsidRDefault="000A2F7F" w:rsidP="005877FE">
            <w:pPr>
              <w:spacing w:line="360" w:lineRule="auto"/>
              <w:rPr>
                <w:bCs/>
              </w:rPr>
            </w:pPr>
            <w:r>
              <w:rPr>
                <w:bCs/>
              </w:rPr>
              <w:lastRenderedPageBreak/>
              <w:t>Once users have elements on the dashboard – they can easily drag them around and resize them to change the look and feel of the dashboard.</w:t>
            </w:r>
          </w:p>
        </w:tc>
        <w:tc>
          <w:tcPr>
            <w:tcW w:w="6565" w:type="dxa"/>
          </w:tcPr>
          <w:p w14:paraId="71E089E6" w14:textId="6B11F370" w:rsidR="000A2F7F" w:rsidRDefault="000A2F7F" w:rsidP="005877FE">
            <w:pPr>
              <w:spacing w:line="360" w:lineRule="auto"/>
              <w:rPr>
                <w:bCs/>
              </w:rPr>
            </w:pPr>
            <w:r w:rsidRPr="004E23BC">
              <w:rPr>
                <w:bCs/>
                <w:noProof/>
              </w:rPr>
              <w:drawing>
                <wp:inline distT="0" distB="0" distL="0" distR="0" wp14:anchorId="2AB4ECFA" wp14:editId="63FADEDD">
                  <wp:extent cx="3923263" cy="2443655"/>
                  <wp:effectExtent l="0" t="0" r="1270" b="0"/>
                  <wp:docPr id="210814688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46883" name="Picture 1" descr="Graphical user interface, application&#10;&#10;Description automatically generated"/>
                          <pic:cNvPicPr/>
                        </pic:nvPicPr>
                        <pic:blipFill>
                          <a:blip r:embed="rId23"/>
                          <a:stretch>
                            <a:fillRect/>
                          </a:stretch>
                        </pic:blipFill>
                        <pic:spPr>
                          <a:xfrm>
                            <a:off x="0" y="0"/>
                            <a:ext cx="3961716" cy="2467606"/>
                          </a:xfrm>
                          <a:prstGeom prst="rect">
                            <a:avLst/>
                          </a:prstGeom>
                        </pic:spPr>
                      </pic:pic>
                    </a:graphicData>
                  </a:graphic>
                </wp:inline>
              </w:drawing>
            </w:r>
          </w:p>
        </w:tc>
      </w:tr>
      <w:tr w:rsidR="00017B75" w14:paraId="2E22BE63" w14:textId="77777777" w:rsidTr="000A2F7F">
        <w:tc>
          <w:tcPr>
            <w:tcW w:w="2785" w:type="dxa"/>
          </w:tcPr>
          <w:p w14:paraId="6C20F49E" w14:textId="2667B7CE" w:rsidR="000A2F7F" w:rsidRDefault="000A2F7F" w:rsidP="005877FE">
            <w:pPr>
              <w:spacing w:line="360" w:lineRule="auto"/>
              <w:rPr>
                <w:bCs/>
              </w:rPr>
            </w:pPr>
            <w:r>
              <w:rPr>
                <w:bCs/>
              </w:rPr>
              <w:t>Once a dashboard is setup – it will automatically refresh</w:t>
            </w:r>
            <w:r w:rsidR="00017B75">
              <w:rPr>
                <w:bCs/>
              </w:rPr>
              <w:t xml:space="preserve"> whenever new data is added to the database.</w:t>
            </w:r>
          </w:p>
        </w:tc>
        <w:tc>
          <w:tcPr>
            <w:tcW w:w="6565" w:type="dxa"/>
          </w:tcPr>
          <w:p w14:paraId="47554AC8" w14:textId="4094C74F" w:rsidR="000A2F7F" w:rsidRDefault="00017B75" w:rsidP="005877FE">
            <w:pPr>
              <w:spacing w:line="360" w:lineRule="auto"/>
              <w:rPr>
                <w:bCs/>
              </w:rPr>
            </w:pPr>
            <w:r w:rsidRPr="007D5A6D">
              <w:rPr>
                <w:bCs/>
                <w:noProof/>
              </w:rPr>
              <w:drawing>
                <wp:inline distT="0" distB="0" distL="0" distR="0" wp14:anchorId="26AF013C" wp14:editId="57A8500F">
                  <wp:extent cx="3941380" cy="2545054"/>
                  <wp:effectExtent l="0" t="0" r="2540" b="8255"/>
                  <wp:docPr id="60001172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11722" name="Picture 1" descr="Graphical user interface, application&#10;&#10;Description automatically generated"/>
                          <pic:cNvPicPr/>
                        </pic:nvPicPr>
                        <pic:blipFill>
                          <a:blip r:embed="rId24"/>
                          <a:stretch>
                            <a:fillRect/>
                          </a:stretch>
                        </pic:blipFill>
                        <pic:spPr>
                          <a:xfrm>
                            <a:off x="0" y="0"/>
                            <a:ext cx="3971003" cy="2564183"/>
                          </a:xfrm>
                          <a:prstGeom prst="rect">
                            <a:avLst/>
                          </a:prstGeom>
                        </pic:spPr>
                      </pic:pic>
                    </a:graphicData>
                  </a:graphic>
                </wp:inline>
              </w:drawing>
            </w:r>
          </w:p>
        </w:tc>
      </w:tr>
    </w:tbl>
    <w:p w14:paraId="5703BDE9" w14:textId="77777777" w:rsidR="00AC4893" w:rsidRDefault="00AC4893" w:rsidP="005877FE">
      <w:pPr>
        <w:spacing w:line="360" w:lineRule="auto"/>
        <w:rPr>
          <w:bCs/>
        </w:rPr>
      </w:pPr>
    </w:p>
    <w:p w14:paraId="1AC27323" w14:textId="5CD50B3E" w:rsidR="00AC4893" w:rsidRDefault="00E74869" w:rsidP="00AC4893">
      <w:pPr>
        <w:spacing w:line="360" w:lineRule="auto"/>
        <w:ind w:firstLine="720"/>
        <w:rPr>
          <w:bCs/>
        </w:rPr>
      </w:pPr>
      <w:r>
        <w:rPr>
          <w:bCs/>
        </w:rPr>
        <w:t xml:space="preserve">Before calling my project done – I wanted to check one last thing. </w:t>
      </w:r>
      <w:r w:rsidR="00AC4893">
        <w:rPr>
          <w:bCs/>
        </w:rPr>
        <w:t xml:space="preserve">Being that I was working with sample files that only had 2000 lines – I wondered if my code might run into memory issues reading in full log files. I manually kicked off a full run of the Apache log file – and it </w:t>
      </w:r>
      <w:proofErr w:type="gramStart"/>
      <w:r w:rsidR="00AC4893">
        <w:rPr>
          <w:bCs/>
        </w:rPr>
        <w:t>did</w:t>
      </w:r>
      <w:proofErr w:type="gramEnd"/>
      <w:r w:rsidR="00AC4893">
        <w:rPr>
          <w:bCs/>
        </w:rPr>
        <w:t xml:space="preserve"> successfully complete. </w:t>
      </w:r>
      <w:r w:rsidR="00EE50A1">
        <w:rPr>
          <w:bCs/>
        </w:rPr>
        <w:t>As shown via the time function - i</w:t>
      </w:r>
      <w:r w:rsidR="00AC4893">
        <w:rPr>
          <w:bCs/>
        </w:rPr>
        <w:t xml:space="preserve">t took 18 seconds </w:t>
      </w:r>
      <w:r w:rsidR="00EE50A1">
        <w:rPr>
          <w:bCs/>
        </w:rPr>
        <w:t xml:space="preserve">to complete </w:t>
      </w:r>
      <w:r w:rsidR="00AC4893">
        <w:rPr>
          <w:bCs/>
        </w:rPr>
        <w:t xml:space="preserve">– but </w:t>
      </w:r>
      <w:r w:rsidR="00EE50A1">
        <w:rPr>
          <w:bCs/>
        </w:rPr>
        <w:t>did so</w:t>
      </w:r>
      <w:r w:rsidR="00AC4893">
        <w:rPr>
          <w:bCs/>
        </w:rPr>
        <w:t xml:space="preserve"> with no issue</w:t>
      </w:r>
      <w:r w:rsidR="00EE50A1">
        <w:rPr>
          <w:bCs/>
        </w:rPr>
        <w:t>. The result</w:t>
      </w:r>
      <w:r w:rsidR="00AC4893">
        <w:rPr>
          <w:bCs/>
        </w:rPr>
        <w:t xml:space="preserve"> is evidenced below by the number of records shown in the </w:t>
      </w:r>
      <w:r w:rsidR="0089413C">
        <w:rPr>
          <w:bCs/>
        </w:rPr>
        <w:t>below query</w:t>
      </w:r>
      <w:r w:rsidR="00AC4893">
        <w:rPr>
          <w:bCs/>
        </w:rPr>
        <w:t xml:space="preserve"> </w:t>
      </w:r>
      <w:r w:rsidR="00B51935">
        <w:rPr>
          <w:bCs/>
        </w:rPr>
        <w:t>with</w:t>
      </w:r>
      <w:r w:rsidR="0089413C">
        <w:rPr>
          <w:bCs/>
        </w:rPr>
        <w:t>in</w:t>
      </w:r>
      <w:r w:rsidR="00AC4893">
        <w:rPr>
          <w:bCs/>
        </w:rPr>
        <w:t xml:space="preserve"> </w:t>
      </w:r>
      <w:proofErr w:type="spellStart"/>
      <w:r w:rsidR="00AC4893">
        <w:rPr>
          <w:bCs/>
        </w:rPr>
        <w:t>Metabase</w:t>
      </w:r>
      <w:proofErr w:type="spellEnd"/>
      <w:r w:rsidR="00AC4893">
        <w:rPr>
          <w:bCs/>
        </w:rPr>
        <w:t>.</w:t>
      </w:r>
    </w:p>
    <w:tbl>
      <w:tblPr>
        <w:tblStyle w:val="TableGrid"/>
        <w:tblW w:w="0" w:type="auto"/>
        <w:tblLook w:val="04A0" w:firstRow="1" w:lastRow="0" w:firstColumn="1" w:lastColumn="0" w:noHBand="0" w:noVBand="1"/>
      </w:tblPr>
      <w:tblGrid>
        <w:gridCol w:w="3595"/>
        <w:gridCol w:w="5755"/>
      </w:tblGrid>
      <w:tr w:rsidR="00AC4893" w14:paraId="346AABC0" w14:textId="77777777" w:rsidTr="003A0515">
        <w:tc>
          <w:tcPr>
            <w:tcW w:w="3595" w:type="dxa"/>
          </w:tcPr>
          <w:p w14:paraId="30C7CED9" w14:textId="77777777" w:rsidR="00AC4893" w:rsidRDefault="00AC4893" w:rsidP="003A0515">
            <w:pPr>
              <w:spacing w:line="360" w:lineRule="auto"/>
              <w:rPr>
                <w:bCs/>
              </w:rPr>
            </w:pPr>
            <w:r w:rsidRPr="002A5B08">
              <w:rPr>
                <w:bCs/>
                <w:noProof/>
              </w:rPr>
              <w:lastRenderedPageBreak/>
              <w:drawing>
                <wp:inline distT="0" distB="0" distL="0" distR="0" wp14:anchorId="211E1816" wp14:editId="1A8EBF43">
                  <wp:extent cx="1966130" cy="990686"/>
                  <wp:effectExtent l="0" t="0" r="0" b="0"/>
                  <wp:docPr id="1637176076"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76076" name="Picture 1" descr="Graphical user interface, text, application, chat or text message&#10;&#10;Description automatically generated"/>
                          <pic:cNvPicPr/>
                        </pic:nvPicPr>
                        <pic:blipFill>
                          <a:blip r:embed="rId25"/>
                          <a:stretch>
                            <a:fillRect/>
                          </a:stretch>
                        </pic:blipFill>
                        <pic:spPr>
                          <a:xfrm>
                            <a:off x="0" y="0"/>
                            <a:ext cx="1966130" cy="990686"/>
                          </a:xfrm>
                          <a:prstGeom prst="rect">
                            <a:avLst/>
                          </a:prstGeom>
                        </pic:spPr>
                      </pic:pic>
                    </a:graphicData>
                  </a:graphic>
                </wp:inline>
              </w:drawing>
            </w:r>
          </w:p>
        </w:tc>
        <w:tc>
          <w:tcPr>
            <w:tcW w:w="5755" w:type="dxa"/>
          </w:tcPr>
          <w:p w14:paraId="7C571918" w14:textId="77777777" w:rsidR="00AC4893" w:rsidRDefault="00AC4893" w:rsidP="003A0515">
            <w:pPr>
              <w:spacing w:line="360" w:lineRule="auto"/>
              <w:rPr>
                <w:bCs/>
              </w:rPr>
            </w:pPr>
            <w:r w:rsidRPr="007E637C">
              <w:rPr>
                <w:bCs/>
                <w:noProof/>
              </w:rPr>
              <w:drawing>
                <wp:inline distT="0" distB="0" distL="0" distR="0" wp14:anchorId="714C3AD0" wp14:editId="6B41BEF8">
                  <wp:extent cx="1920782" cy="1476704"/>
                  <wp:effectExtent l="0" t="0" r="3810" b="0"/>
                  <wp:docPr id="188335917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59179" name="Picture 1" descr="Graphical user interface, text, application&#10;&#10;Description automatically generated"/>
                          <pic:cNvPicPr/>
                        </pic:nvPicPr>
                        <pic:blipFill>
                          <a:blip r:embed="rId26"/>
                          <a:stretch>
                            <a:fillRect/>
                          </a:stretch>
                        </pic:blipFill>
                        <pic:spPr>
                          <a:xfrm>
                            <a:off x="0" y="0"/>
                            <a:ext cx="1942225" cy="1493189"/>
                          </a:xfrm>
                          <a:prstGeom prst="rect">
                            <a:avLst/>
                          </a:prstGeom>
                        </pic:spPr>
                      </pic:pic>
                    </a:graphicData>
                  </a:graphic>
                </wp:inline>
              </w:drawing>
            </w:r>
          </w:p>
        </w:tc>
      </w:tr>
    </w:tbl>
    <w:p w14:paraId="6FDE90D8" w14:textId="77777777" w:rsidR="005877FE" w:rsidRPr="005877FE" w:rsidRDefault="005877FE" w:rsidP="005877FE">
      <w:pPr>
        <w:spacing w:line="360" w:lineRule="auto"/>
        <w:rPr>
          <w:bCs/>
        </w:rPr>
      </w:pPr>
    </w:p>
    <w:p w14:paraId="7123A273" w14:textId="50BD1232" w:rsidR="00DD5410" w:rsidRDefault="00DD5410" w:rsidP="00C951B0">
      <w:pPr>
        <w:ind w:left="2160" w:firstLine="720"/>
        <w:rPr>
          <w:b/>
          <w:bCs/>
        </w:rPr>
      </w:pPr>
      <w:r w:rsidRPr="00C951B0">
        <w:rPr>
          <w:b/>
          <w:bCs/>
        </w:rPr>
        <w:t xml:space="preserve">Chapter </w:t>
      </w:r>
      <w:r w:rsidR="005208C1">
        <w:rPr>
          <w:b/>
          <w:bCs/>
        </w:rPr>
        <w:t>5</w:t>
      </w:r>
      <w:r w:rsidRPr="00C951B0">
        <w:rPr>
          <w:b/>
          <w:bCs/>
        </w:rPr>
        <w:t xml:space="preserve"> – </w:t>
      </w:r>
      <w:r w:rsidR="00466741" w:rsidRPr="00C951B0">
        <w:rPr>
          <w:b/>
          <w:bCs/>
        </w:rPr>
        <w:t>Conclusion</w:t>
      </w:r>
      <w:bookmarkEnd w:id="5"/>
    </w:p>
    <w:p w14:paraId="30882CE9" w14:textId="675EE3DD" w:rsidR="00672336" w:rsidRDefault="00672336" w:rsidP="00616C94">
      <w:pPr>
        <w:rPr>
          <w:b/>
          <w:bCs/>
        </w:rPr>
      </w:pPr>
    </w:p>
    <w:p w14:paraId="3E588DC5" w14:textId="7F7753C5" w:rsidR="007E1AF1" w:rsidRDefault="00616C94" w:rsidP="007E1AF1">
      <w:pPr>
        <w:spacing w:line="360" w:lineRule="auto"/>
      </w:pPr>
      <w:r>
        <w:rPr>
          <w:b/>
          <w:bCs/>
        </w:rPr>
        <w:tab/>
      </w:r>
      <w:r w:rsidR="00031980" w:rsidRPr="00031980">
        <w:t>Although not done quite as originally planned - I accomplished my end-goal.</w:t>
      </w:r>
      <w:r w:rsidR="00031980">
        <w:t xml:space="preserve"> I was able to </w:t>
      </w:r>
      <w:r w:rsidR="00011B95">
        <w:t xml:space="preserve">architect </w:t>
      </w:r>
      <w:r w:rsidR="00031980">
        <w:t xml:space="preserve">a repeatable, automated process to </w:t>
      </w:r>
      <w:proofErr w:type="gramStart"/>
      <w:r w:rsidR="00031980">
        <w:t>read in</w:t>
      </w:r>
      <w:proofErr w:type="gramEnd"/>
      <w:r w:rsidR="00031980">
        <w:t xml:space="preserve"> log </w:t>
      </w:r>
      <w:r w:rsidR="00420B74">
        <w:t>file</w:t>
      </w:r>
      <w:r w:rsidR="008F47B4">
        <w:t xml:space="preserve"> data</w:t>
      </w:r>
      <w:r w:rsidR="00011B95">
        <w:t xml:space="preserve"> </w:t>
      </w:r>
      <w:r w:rsidR="00843253">
        <w:t>-</w:t>
      </w:r>
      <w:r w:rsidR="00011B95">
        <w:t xml:space="preserve"> add</w:t>
      </w:r>
      <w:r w:rsidR="00843253">
        <w:t>ing</w:t>
      </w:r>
      <w:r w:rsidR="00011B95">
        <w:t xml:space="preserve"> any new log entries to a database without any manual, human intervention. I was able to take the data automatically loaded to the database and visualize it – showing information about what the data consisted of. </w:t>
      </w:r>
      <w:r w:rsidR="00D41C12">
        <w:t>These visualizations would be updated on the fly as new data was added to the database – allowing anyone needing the data to be able to see up to the</w:t>
      </w:r>
      <w:r w:rsidR="00E17B90">
        <w:t xml:space="preserve"> date, current information (almost at least – could have also changed the </w:t>
      </w:r>
      <w:proofErr w:type="spellStart"/>
      <w:r w:rsidR="00E17B90">
        <w:t>cron</w:t>
      </w:r>
      <w:proofErr w:type="spellEnd"/>
      <w:r w:rsidR="00E17B90">
        <w:t xml:space="preserve"> to run every minute with a *)</w:t>
      </w:r>
      <w:r w:rsidR="00D41C12">
        <w:t xml:space="preserve">. </w:t>
      </w:r>
      <w:r w:rsidR="00011B95">
        <w:t>This completes the job of the Data Engineer</w:t>
      </w:r>
      <w:r w:rsidR="008F47B4">
        <w:t xml:space="preserve"> – who would then pass that data on to Data Scientists or Statisticians for further data analysis and/or modeling.</w:t>
      </w:r>
    </w:p>
    <w:p w14:paraId="155EB276" w14:textId="14974BFC" w:rsidR="00C85775" w:rsidRDefault="00C85775" w:rsidP="007E1AF1">
      <w:pPr>
        <w:spacing w:line="360" w:lineRule="auto"/>
      </w:pPr>
      <w:r>
        <w:tab/>
        <w:t xml:space="preserve">While I did not quite get all the way there with Airflow – I got close and was proud of that. It took a lot of </w:t>
      </w:r>
      <w:proofErr w:type="gramStart"/>
      <w:r>
        <w:t>configuration</w:t>
      </w:r>
      <w:proofErr w:type="gramEnd"/>
      <w:r>
        <w:t xml:space="preserve"> </w:t>
      </w:r>
      <w:r w:rsidR="006F7DBF">
        <w:t xml:space="preserve">- </w:t>
      </w:r>
      <w:r>
        <w:t xml:space="preserve">and finding out how to be able to utilize </w:t>
      </w:r>
      <w:r w:rsidR="006F7DBF">
        <w:t>outside home-made property</w:t>
      </w:r>
      <w:r>
        <w:t xml:space="preserve"> files and custom libraries</w:t>
      </w:r>
      <w:r w:rsidR="006F7DBF">
        <w:t xml:space="preserve"> -</w:t>
      </w:r>
      <w:r>
        <w:t xml:space="preserve"> just to get Airflow to </w:t>
      </w:r>
      <w:r w:rsidR="006F7DBF">
        <w:t>recognize</w:t>
      </w:r>
      <w:r>
        <w:t xml:space="preserve"> my DAG script. Though I could get it imported to Airflow and could kick it off – I just could not get a successful run out of it to populate the database. I </w:t>
      </w:r>
      <w:proofErr w:type="gramStart"/>
      <w:r>
        <w:t>actually plan</w:t>
      </w:r>
      <w:proofErr w:type="gramEnd"/>
      <w:r>
        <w:t xml:space="preserve"> on </w:t>
      </w:r>
      <w:r w:rsidR="006F7DBF">
        <w:t>continuing</w:t>
      </w:r>
      <w:r>
        <w:t xml:space="preserve"> to play with this – because it has become something pretty interesting to me that I would like to master.</w:t>
      </w:r>
    </w:p>
    <w:tbl>
      <w:tblPr>
        <w:tblStyle w:val="TableGrid"/>
        <w:tblW w:w="0" w:type="auto"/>
        <w:tblLook w:val="04A0" w:firstRow="1" w:lastRow="0" w:firstColumn="1" w:lastColumn="0" w:noHBand="0" w:noVBand="1"/>
      </w:tblPr>
      <w:tblGrid>
        <w:gridCol w:w="4675"/>
        <w:gridCol w:w="4675"/>
      </w:tblGrid>
      <w:tr w:rsidR="006F7DBF" w14:paraId="0AAFFAFD" w14:textId="77777777" w:rsidTr="006F7DBF">
        <w:tc>
          <w:tcPr>
            <w:tcW w:w="4675" w:type="dxa"/>
          </w:tcPr>
          <w:p w14:paraId="1B1E8160" w14:textId="0B3BF7B5" w:rsidR="006F7DBF" w:rsidRDefault="009C4728" w:rsidP="007E1AF1">
            <w:pPr>
              <w:spacing w:line="360" w:lineRule="auto"/>
            </w:pPr>
            <w:r w:rsidRPr="009C4728">
              <w:drawing>
                <wp:inline distT="0" distB="0" distL="0" distR="0" wp14:anchorId="169A91FB" wp14:editId="3BC8EBF5">
                  <wp:extent cx="2697568" cy="1119352"/>
                  <wp:effectExtent l="0" t="0" r="7620" b="5080"/>
                  <wp:docPr id="169917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73280" name=""/>
                          <pic:cNvPicPr/>
                        </pic:nvPicPr>
                        <pic:blipFill>
                          <a:blip r:embed="rId27"/>
                          <a:stretch>
                            <a:fillRect/>
                          </a:stretch>
                        </pic:blipFill>
                        <pic:spPr>
                          <a:xfrm>
                            <a:off x="0" y="0"/>
                            <a:ext cx="2716562" cy="1127233"/>
                          </a:xfrm>
                          <a:prstGeom prst="rect">
                            <a:avLst/>
                          </a:prstGeom>
                        </pic:spPr>
                      </pic:pic>
                    </a:graphicData>
                  </a:graphic>
                </wp:inline>
              </w:drawing>
            </w:r>
          </w:p>
        </w:tc>
        <w:tc>
          <w:tcPr>
            <w:tcW w:w="4675" w:type="dxa"/>
          </w:tcPr>
          <w:p w14:paraId="7C5602A2" w14:textId="27F807D8" w:rsidR="006F7DBF" w:rsidRDefault="00AC483E" w:rsidP="007E1AF1">
            <w:pPr>
              <w:spacing w:line="360" w:lineRule="auto"/>
            </w:pPr>
            <w:r w:rsidRPr="00AC483E">
              <w:drawing>
                <wp:inline distT="0" distB="0" distL="0" distR="0" wp14:anchorId="7151B19F" wp14:editId="0B93791D">
                  <wp:extent cx="1718508" cy="1755228"/>
                  <wp:effectExtent l="0" t="0" r="0" b="0"/>
                  <wp:docPr id="124114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8740" name=""/>
                          <pic:cNvPicPr/>
                        </pic:nvPicPr>
                        <pic:blipFill>
                          <a:blip r:embed="rId28"/>
                          <a:stretch>
                            <a:fillRect/>
                          </a:stretch>
                        </pic:blipFill>
                        <pic:spPr>
                          <a:xfrm>
                            <a:off x="0" y="0"/>
                            <a:ext cx="1719803" cy="1756551"/>
                          </a:xfrm>
                          <a:prstGeom prst="rect">
                            <a:avLst/>
                          </a:prstGeom>
                        </pic:spPr>
                      </pic:pic>
                    </a:graphicData>
                  </a:graphic>
                </wp:inline>
              </w:drawing>
            </w:r>
          </w:p>
        </w:tc>
      </w:tr>
    </w:tbl>
    <w:p w14:paraId="6D7FEC25" w14:textId="0D7439B2" w:rsidR="002433A8" w:rsidRPr="0040384A" w:rsidRDefault="002433A8" w:rsidP="0040384A">
      <w:pPr>
        <w:spacing w:line="360" w:lineRule="auto"/>
      </w:pPr>
    </w:p>
    <w:p w14:paraId="5173957E" w14:textId="77777777" w:rsidR="008B78CD" w:rsidRPr="00494BB8" w:rsidRDefault="007E1AF1" w:rsidP="008B78CD">
      <w:pPr>
        <w:spacing w:line="480" w:lineRule="auto"/>
        <w:jc w:val="center"/>
        <w:rPr>
          <w:b/>
          <w:bCs/>
          <w:szCs w:val="24"/>
        </w:rPr>
      </w:pPr>
      <w:r w:rsidRPr="00494BB8">
        <w:rPr>
          <w:b/>
          <w:bCs/>
          <w:szCs w:val="24"/>
        </w:rPr>
        <w:lastRenderedPageBreak/>
        <w:t>Appendix</w:t>
      </w:r>
      <w:r w:rsidR="008B78CD" w:rsidRPr="00494BB8">
        <w:rPr>
          <w:b/>
          <w:bCs/>
          <w:szCs w:val="24"/>
        </w:rPr>
        <w:t xml:space="preserve"> A</w:t>
      </w:r>
    </w:p>
    <w:p w14:paraId="3D0F992A" w14:textId="046F2599" w:rsidR="007E1AF1" w:rsidRPr="00494BB8" w:rsidRDefault="007E1AF1" w:rsidP="008B78CD">
      <w:pPr>
        <w:spacing w:line="480" w:lineRule="auto"/>
        <w:jc w:val="center"/>
        <w:rPr>
          <w:b/>
          <w:bCs/>
          <w:szCs w:val="24"/>
        </w:rPr>
      </w:pPr>
      <w:r w:rsidRPr="00494BB8">
        <w:rPr>
          <w:b/>
          <w:bCs/>
          <w:szCs w:val="24"/>
        </w:rPr>
        <w:t>Apache Airflow Installation</w:t>
      </w:r>
      <w:r w:rsidR="00237F7D">
        <w:rPr>
          <w:b/>
          <w:bCs/>
          <w:szCs w:val="24"/>
        </w:rPr>
        <w:t xml:space="preserve"> on </w:t>
      </w:r>
      <w:proofErr w:type="spellStart"/>
      <w:r w:rsidR="00237F7D">
        <w:rPr>
          <w:b/>
          <w:bCs/>
          <w:szCs w:val="24"/>
        </w:rPr>
        <w:t>Lubuntu</w:t>
      </w:r>
      <w:proofErr w:type="spellEnd"/>
    </w:p>
    <w:p w14:paraId="0FC2B61C" w14:textId="11B14E4E" w:rsidR="00B13610" w:rsidRDefault="00156B8D" w:rsidP="005F776C">
      <w:pPr>
        <w:rPr>
          <w:szCs w:val="24"/>
        </w:rPr>
      </w:pPr>
      <w:r>
        <w:rPr>
          <w:szCs w:val="24"/>
        </w:rPr>
        <w:t xml:space="preserve">Install and </w:t>
      </w:r>
      <w:proofErr w:type="spellStart"/>
      <w:r w:rsidR="00DE5066">
        <w:rPr>
          <w:szCs w:val="24"/>
        </w:rPr>
        <w:t>init</w:t>
      </w:r>
      <w:proofErr w:type="spellEnd"/>
      <w:r>
        <w:rPr>
          <w:szCs w:val="24"/>
        </w:rPr>
        <w:t xml:space="preserve"> Airflow:</w:t>
      </w:r>
    </w:p>
    <w:p w14:paraId="54633716" w14:textId="77777777" w:rsidR="00156B8D" w:rsidRPr="00C87761" w:rsidRDefault="00156B8D" w:rsidP="005F776C">
      <w:pPr>
        <w:rPr>
          <w:rFonts w:ascii="Courier New" w:hAnsi="Courier New" w:cs="Courier New"/>
          <w:sz w:val="20"/>
        </w:rPr>
      </w:pPr>
      <w:proofErr w:type="spellStart"/>
      <w:r w:rsidRPr="00C87761">
        <w:rPr>
          <w:rFonts w:ascii="Courier New" w:eastAsia="Calibri" w:hAnsi="Courier New" w:cs="Courier New"/>
          <w:sz w:val="20"/>
        </w:rPr>
        <w:t>sudo</w:t>
      </w:r>
      <w:proofErr w:type="spellEnd"/>
      <w:r w:rsidRPr="00C87761">
        <w:rPr>
          <w:rFonts w:ascii="Courier New" w:eastAsia="Calibri" w:hAnsi="Courier New" w:cs="Courier New"/>
          <w:sz w:val="20"/>
        </w:rPr>
        <w:t xml:space="preserve"> apt-get </w:t>
      </w:r>
      <w:proofErr w:type="gramStart"/>
      <w:r w:rsidRPr="00C87761">
        <w:rPr>
          <w:rFonts w:ascii="Courier New" w:eastAsia="Calibri" w:hAnsi="Courier New" w:cs="Courier New"/>
          <w:sz w:val="20"/>
        </w:rPr>
        <w:t>update</w:t>
      </w:r>
      <w:proofErr w:type="gramEnd"/>
    </w:p>
    <w:p w14:paraId="7D4526E6" w14:textId="77777777" w:rsidR="00156B8D" w:rsidRPr="00C87761" w:rsidRDefault="00156B8D" w:rsidP="005F776C">
      <w:pPr>
        <w:rPr>
          <w:rFonts w:ascii="Courier New" w:hAnsi="Courier New" w:cs="Courier New"/>
          <w:sz w:val="20"/>
        </w:rPr>
      </w:pPr>
      <w:r w:rsidRPr="00C87761">
        <w:rPr>
          <w:rFonts w:ascii="Courier New" w:eastAsia="Calibri" w:hAnsi="Courier New" w:cs="Courier New"/>
          <w:sz w:val="20"/>
        </w:rPr>
        <w:t xml:space="preserve">pip install </w:t>
      </w:r>
      <w:proofErr w:type="spellStart"/>
      <w:r w:rsidRPr="00C87761">
        <w:rPr>
          <w:rFonts w:ascii="Courier New" w:eastAsia="Calibri" w:hAnsi="Courier New" w:cs="Courier New"/>
          <w:sz w:val="20"/>
        </w:rPr>
        <w:t>apache</w:t>
      </w:r>
      <w:proofErr w:type="spellEnd"/>
      <w:r w:rsidRPr="00C87761">
        <w:rPr>
          <w:rFonts w:ascii="Courier New" w:eastAsia="Calibri" w:hAnsi="Courier New" w:cs="Courier New"/>
          <w:sz w:val="20"/>
        </w:rPr>
        <w:t>-</w:t>
      </w:r>
      <w:proofErr w:type="gramStart"/>
      <w:r w:rsidRPr="00C87761">
        <w:rPr>
          <w:rFonts w:ascii="Courier New" w:eastAsia="Calibri" w:hAnsi="Courier New" w:cs="Courier New"/>
          <w:sz w:val="20"/>
        </w:rPr>
        <w:t>airflow</w:t>
      </w:r>
      <w:proofErr w:type="gramEnd"/>
    </w:p>
    <w:p w14:paraId="60F23293" w14:textId="77777777" w:rsidR="00156B8D" w:rsidRPr="00C87761" w:rsidRDefault="00156B8D" w:rsidP="005F776C">
      <w:pPr>
        <w:rPr>
          <w:rFonts w:ascii="Courier New" w:hAnsi="Courier New" w:cs="Courier New"/>
          <w:sz w:val="20"/>
        </w:rPr>
      </w:pPr>
      <w:r w:rsidRPr="00C87761">
        <w:rPr>
          <w:rFonts w:ascii="Courier New" w:eastAsia="Calibri" w:hAnsi="Courier New" w:cs="Courier New"/>
          <w:sz w:val="20"/>
        </w:rPr>
        <w:t xml:space="preserve">airflow </w:t>
      </w:r>
      <w:proofErr w:type="spellStart"/>
      <w:r w:rsidRPr="00C87761">
        <w:rPr>
          <w:rFonts w:ascii="Courier New" w:eastAsia="Calibri" w:hAnsi="Courier New" w:cs="Courier New"/>
          <w:sz w:val="20"/>
        </w:rPr>
        <w:t>db</w:t>
      </w:r>
      <w:proofErr w:type="spellEnd"/>
      <w:r w:rsidRPr="00C87761">
        <w:rPr>
          <w:rFonts w:ascii="Courier New" w:eastAsia="Calibri" w:hAnsi="Courier New" w:cs="Courier New"/>
          <w:sz w:val="20"/>
        </w:rPr>
        <w:t xml:space="preserve"> </w:t>
      </w:r>
      <w:proofErr w:type="spellStart"/>
      <w:r w:rsidRPr="00C87761">
        <w:rPr>
          <w:rFonts w:ascii="Courier New" w:eastAsia="Calibri" w:hAnsi="Courier New" w:cs="Courier New"/>
          <w:sz w:val="20"/>
        </w:rPr>
        <w:t>init</w:t>
      </w:r>
      <w:proofErr w:type="spellEnd"/>
    </w:p>
    <w:p w14:paraId="303CCB58" w14:textId="346437EC" w:rsidR="009B51F0" w:rsidRDefault="009B51F0" w:rsidP="005F776C">
      <w:pPr>
        <w:rPr>
          <w:szCs w:val="24"/>
        </w:rPr>
      </w:pPr>
    </w:p>
    <w:p w14:paraId="53E1226C" w14:textId="266FF5FE" w:rsidR="00156B8D" w:rsidRDefault="00DE5066" w:rsidP="005F776C">
      <w:pPr>
        <w:rPr>
          <w:szCs w:val="24"/>
        </w:rPr>
      </w:pPr>
      <w:r>
        <w:rPr>
          <w:szCs w:val="24"/>
        </w:rPr>
        <w:t>Create admin user:</w:t>
      </w:r>
    </w:p>
    <w:p w14:paraId="16230F66" w14:textId="77777777" w:rsidR="0044038A" w:rsidRPr="00C87761" w:rsidRDefault="0044038A" w:rsidP="005F776C">
      <w:pPr>
        <w:rPr>
          <w:rFonts w:ascii="Courier New" w:hAnsi="Courier New" w:cs="Courier New"/>
          <w:sz w:val="20"/>
        </w:rPr>
      </w:pPr>
      <w:r w:rsidRPr="00C87761">
        <w:rPr>
          <w:rFonts w:ascii="Courier New" w:eastAsia="Calibri" w:hAnsi="Courier New" w:cs="Courier New"/>
          <w:sz w:val="20"/>
        </w:rPr>
        <w:t>airflow users create --username admin --</w:t>
      </w:r>
      <w:proofErr w:type="spellStart"/>
      <w:r w:rsidRPr="00C87761">
        <w:rPr>
          <w:rFonts w:ascii="Courier New" w:eastAsia="Calibri" w:hAnsi="Courier New" w:cs="Courier New"/>
          <w:sz w:val="20"/>
        </w:rPr>
        <w:t>firstname</w:t>
      </w:r>
      <w:proofErr w:type="spellEnd"/>
      <w:r w:rsidRPr="00C87761">
        <w:rPr>
          <w:rFonts w:ascii="Courier New" w:eastAsia="Calibri" w:hAnsi="Courier New" w:cs="Courier New"/>
          <w:sz w:val="20"/>
        </w:rPr>
        <w:t xml:space="preserve"> </w:t>
      </w:r>
      <w:proofErr w:type="spellStart"/>
      <w:r w:rsidRPr="00C87761">
        <w:rPr>
          <w:rFonts w:ascii="Courier New" w:eastAsia="Calibri" w:hAnsi="Courier New" w:cs="Courier New"/>
          <w:sz w:val="20"/>
        </w:rPr>
        <w:t>jaime</w:t>
      </w:r>
      <w:proofErr w:type="spellEnd"/>
      <w:r w:rsidRPr="00C87761">
        <w:rPr>
          <w:rFonts w:ascii="Courier New" w:eastAsia="Calibri" w:hAnsi="Courier New" w:cs="Courier New"/>
          <w:sz w:val="20"/>
        </w:rPr>
        <w:t xml:space="preserve"> --</w:t>
      </w:r>
      <w:proofErr w:type="spellStart"/>
      <w:r w:rsidRPr="00C87761">
        <w:rPr>
          <w:rFonts w:ascii="Courier New" w:eastAsia="Calibri" w:hAnsi="Courier New" w:cs="Courier New"/>
          <w:sz w:val="20"/>
        </w:rPr>
        <w:t>lastname</w:t>
      </w:r>
      <w:proofErr w:type="spellEnd"/>
      <w:r w:rsidRPr="00C87761">
        <w:rPr>
          <w:rFonts w:ascii="Courier New" w:eastAsia="Calibri" w:hAnsi="Courier New" w:cs="Courier New"/>
          <w:sz w:val="20"/>
        </w:rPr>
        <w:t xml:space="preserve"> </w:t>
      </w:r>
      <w:proofErr w:type="spellStart"/>
      <w:r w:rsidRPr="00C87761">
        <w:rPr>
          <w:rFonts w:ascii="Courier New" w:eastAsia="Calibri" w:hAnsi="Courier New" w:cs="Courier New"/>
          <w:sz w:val="20"/>
        </w:rPr>
        <w:t>rios</w:t>
      </w:r>
      <w:proofErr w:type="spellEnd"/>
      <w:r w:rsidRPr="00C87761">
        <w:rPr>
          <w:rFonts w:ascii="Courier New" w:eastAsia="Calibri" w:hAnsi="Courier New" w:cs="Courier New"/>
          <w:sz w:val="20"/>
        </w:rPr>
        <w:t xml:space="preserve"> --role Admin --email none@email.com</w:t>
      </w:r>
    </w:p>
    <w:p w14:paraId="0FD2D33F" w14:textId="77777777" w:rsidR="00874442" w:rsidRDefault="00874442" w:rsidP="005F776C">
      <w:pPr>
        <w:rPr>
          <w:szCs w:val="24"/>
        </w:rPr>
      </w:pPr>
    </w:p>
    <w:p w14:paraId="0E7BB957" w14:textId="12635A81" w:rsidR="0044038A" w:rsidRDefault="0044038A" w:rsidP="005F776C">
      <w:pPr>
        <w:rPr>
          <w:szCs w:val="24"/>
        </w:rPr>
      </w:pPr>
      <w:r>
        <w:rPr>
          <w:szCs w:val="24"/>
        </w:rPr>
        <w:t>Start webserver:</w:t>
      </w:r>
    </w:p>
    <w:p w14:paraId="2D6425C7" w14:textId="6ACED7DF" w:rsidR="005C3849" w:rsidRDefault="0044038A" w:rsidP="005F776C">
      <w:pPr>
        <w:rPr>
          <w:szCs w:val="24"/>
        </w:rPr>
      </w:pPr>
      <w:r w:rsidRPr="00C87761">
        <w:rPr>
          <w:rFonts w:ascii="Courier New" w:hAnsi="Courier New" w:cs="Courier New"/>
          <w:sz w:val="20"/>
        </w:rPr>
        <w:t xml:space="preserve">airflow </w:t>
      </w:r>
      <w:proofErr w:type="gramStart"/>
      <w:r w:rsidRPr="00C87761">
        <w:rPr>
          <w:rFonts w:ascii="Courier New" w:hAnsi="Courier New" w:cs="Courier New"/>
          <w:sz w:val="20"/>
        </w:rPr>
        <w:t>webserver -D</w:t>
      </w:r>
      <w:proofErr w:type="gramEnd"/>
    </w:p>
    <w:p w14:paraId="3E72B66D" w14:textId="77777777" w:rsidR="00874442" w:rsidRDefault="00874442" w:rsidP="005F776C">
      <w:pPr>
        <w:rPr>
          <w:szCs w:val="24"/>
        </w:rPr>
      </w:pPr>
    </w:p>
    <w:p w14:paraId="6B749701" w14:textId="25FEE3B7" w:rsidR="00A304D1" w:rsidRDefault="00A304D1" w:rsidP="005F776C">
      <w:pPr>
        <w:rPr>
          <w:szCs w:val="24"/>
        </w:rPr>
      </w:pPr>
      <w:r>
        <w:rPr>
          <w:szCs w:val="24"/>
        </w:rPr>
        <w:t>With the webserver running –</w:t>
      </w:r>
      <w:r w:rsidR="0044038A">
        <w:rPr>
          <w:szCs w:val="24"/>
        </w:rPr>
        <w:t xml:space="preserve"> one can then</w:t>
      </w:r>
      <w:r>
        <w:rPr>
          <w:szCs w:val="24"/>
        </w:rPr>
        <w:t xml:space="preserve"> bring up Airflow on </w:t>
      </w:r>
      <w:r w:rsidR="0044038A">
        <w:rPr>
          <w:szCs w:val="24"/>
        </w:rPr>
        <w:t>the</w:t>
      </w:r>
      <w:r>
        <w:rPr>
          <w:szCs w:val="24"/>
        </w:rPr>
        <w:t xml:space="preserve"> browser using url: </w:t>
      </w:r>
      <w:hyperlink r:id="rId29" w:history="1">
        <w:r w:rsidRPr="00FE551F">
          <w:rPr>
            <w:rStyle w:val="Hyperlink"/>
            <w:szCs w:val="24"/>
          </w:rPr>
          <w:t>http://localhost:8080/home</w:t>
        </w:r>
      </w:hyperlink>
      <w:r>
        <w:rPr>
          <w:szCs w:val="24"/>
        </w:rPr>
        <w:t xml:space="preserve"> </w:t>
      </w:r>
    </w:p>
    <w:p w14:paraId="35A73A4E" w14:textId="72D1E4F1" w:rsidR="00A304D1" w:rsidRDefault="00A304D1" w:rsidP="00A304D1">
      <w:pPr>
        <w:spacing w:line="480" w:lineRule="auto"/>
        <w:rPr>
          <w:szCs w:val="24"/>
        </w:rPr>
      </w:pPr>
      <w:r w:rsidRPr="0043598F">
        <w:rPr>
          <w:noProof/>
          <w:szCs w:val="24"/>
        </w:rPr>
        <w:drawing>
          <wp:inline distT="0" distB="0" distL="0" distR="0" wp14:anchorId="7948DAD2" wp14:editId="7AFFB26E">
            <wp:extent cx="5735994" cy="3596640"/>
            <wp:effectExtent l="0" t="0" r="0" b="381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0"/>
                    <a:stretch>
                      <a:fillRect/>
                    </a:stretch>
                  </pic:blipFill>
                  <pic:spPr>
                    <a:xfrm>
                      <a:off x="0" y="0"/>
                      <a:ext cx="5740472" cy="3599448"/>
                    </a:xfrm>
                    <a:prstGeom prst="rect">
                      <a:avLst/>
                    </a:prstGeom>
                  </pic:spPr>
                </pic:pic>
              </a:graphicData>
            </a:graphic>
          </wp:inline>
        </w:drawing>
      </w:r>
    </w:p>
    <w:p w14:paraId="0919EAAD" w14:textId="4BB15A67" w:rsidR="009B51F0" w:rsidRDefault="00707A54" w:rsidP="009B51F0">
      <w:pPr>
        <w:rPr>
          <w:szCs w:val="24"/>
        </w:rPr>
      </w:pPr>
      <w:r>
        <w:rPr>
          <w:szCs w:val="24"/>
        </w:rPr>
        <w:t>I would end up stopping the service to go back and start up the scheduler beforehand.</w:t>
      </w:r>
      <w:r w:rsidR="009B51F0">
        <w:rPr>
          <w:szCs w:val="24"/>
        </w:rPr>
        <w:t xml:space="preserve"> I would also install </w:t>
      </w:r>
      <w:r w:rsidR="00261F65">
        <w:rPr>
          <w:szCs w:val="24"/>
        </w:rPr>
        <w:t xml:space="preserve">Postgres for Airflow prior to </w:t>
      </w:r>
      <w:r w:rsidR="005377C5">
        <w:rPr>
          <w:szCs w:val="24"/>
        </w:rPr>
        <w:t>re</w:t>
      </w:r>
      <w:r w:rsidR="00261F65">
        <w:rPr>
          <w:szCs w:val="24"/>
        </w:rPr>
        <w:t>starting – which would add a Postgres option to my connection list.</w:t>
      </w:r>
    </w:p>
    <w:p w14:paraId="60A29F56" w14:textId="06FE6ADD" w:rsidR="00261F65" w:rsidRDefault="003E4DDB" w:rsidP="009B51F0">
      <w:pPr>
        <w:rPr>
          <w:rFonts w:ascii="Courier New" w:hAnsi="Courier New" w:cs="Courier New"/>
          <w:sz w:val="20"/>
        </w:rPr>
      </w:pPr>
      <w:r w:rsidRPr="003E4DDB">
        <w:rPr>
          <w:rFonts w:ascii="Courier New" w:hAnsi="Courier New" w:cs="Courier New"/>
          <w:sz w:val="20"/>
        </w:rPr>
        <w:t xml:space="preserve">pip install </w:t>
      </w:r>
      <w:proofErr w:type="spellStart"/>
      <w:r w:rsidRPr="003E4DDB">
        <w:rPr>
          <w:rFonts w:ascii="Courier New" w:hAnsi="Courier New" w:cs="Courier New"/>
          <w:sz w:val="20"/>
        </w:rPr>
        <w:t>apache</w:t>
      </w:r>
      <w:proofErr w:type="spellEnd"/>
      <w:r w:rsidRPr="003E4DDB">
        <w:rPr>
          <w:rFonts w:ascii="Courier New" w:hAnsi="Courier New" w:cs="Courier New"/>
          <w:sz w:val="20"/>
        </w:rPr>
        <w:t>-airflow-providers-</w:t>
      </w:r>
      <w:proofErr w:type="spellStart"/>
      <w:r w:rsidRPr="003E4DDB">
        <w:rPr>
          <w:rFonts w:ascii="Courier New" w:hAnsi="Courier New" w:cs="Courier New"/>
          <w:sz w:val="20"/>
        </w:rPr>
        <w:t>postgres</w:t>
      </w:r>
      <w:proofErr w:type="spellEnd"/>
      <w:r w:rsidRPr="003E4DDB">
        <w:rPr>
          <w:rFonts w:ascii="Courier New" w:hAnsi="Courier New" w:cs="Courier New"/>
          <w:sz w:val="20"/>
        </w:rPr>
        <w:t>==5.4.0</w:t>
      </w:r>
    </w:p>
    <w:p w14:paraId="36290805" w14:textId="1FDCCB31" w:rsidR="00F651E0" w:rsidRDefault="00F651E0" w:rsidP="009B51F0">
      <w:pPr>
        <w:rPr>
          <w:rFonts w:ascii="Courier New" w:hAnsi="Courier New" w:cs="Courier New"/>
          <w:sz w:val="20"/>
        </w:rPr>
      </w:pPr>
      <w:r>
        <w:rPr>
          <w:rFonts w:ascii="Courier New" w:hAnsi="Courier New" w:cs="Courier New"/>
          <w:sz w:val="20"/>
        </w:rPr>
        <w:t>airflow scheduler</w:t>
      </w:r>
    </w:p>
    <w:p w14:paraId="26A49E51" w14:textId="7D1CF4F8" w:rsidR="008B072D" w:rsidRDefault="008B072D" w:rsidP="009B51F0">
      <w:pPr>
        <w:rPr>
          <w:rFonts w:ascii="Courier New" w:hAnsi="Courier New" w:cs="Courier New"/>
          <w:sz w:val="20"/>
        </w:rPr>
      </w:pPr>
      <w:r>
        <w:rPr>
          <w:rFonts w:ascii="Courier New" w:hAnsi="Courier New" w:cs="Courier New"/>
          <w:sz w:val="20"/>
        </w:rPr>
        <w:t>airflow webserver</w:t>
      </w:r>
    </w:p>
    <w:p w14:paraId="16F9E4F2" w14:textId="3E8C5315" w:rsidR="008B072D" w:rsidRDefault="008B072D" w:rsidP="009B51F0">
      <w:pPr>
        <w:rPr>
          <w:rFonts w:ascii="Courier New" w:hAnsi="Courier New" w:cs="Courier New"/>
          <w:sz w:val="20"/>
        </w:rPr>
      </w:pPr>
      <w:r w:rsidRPr="008B072D">
        <w:rPr>
          <w:rFonts w:ascii="Courier New" w:hAnsi="Courier New" w:cs="Courier New"/>
          <w:noProof/>
          <w:sz w:val="20"/>
        </w:rPr>
        <w:lastRenderedPageBreak/>
        <w:drawing>
          <wp:inline distT="0" distB="0" distL="0" distR="0" wp14:anchorId="285C1550" wp14:editId="4FB46815">
            <wp:extent cx="3778250" cy="3248067"/>
            <wp:effectExtent l="0" t="0" r="0" b="9525"/>
            <wp:docPr id="109339483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4833" name="Picture 1" descr="Graphical user interface, application&#10;&#10;Description automatically generated"/>
                    <pic:cNvPicPr/>
                  </pic:nvPicPr>
                  <pic:blipFill>
                    <a:blip r:embed="rId31"/>
                    <a:stretch>
                      <a:fillRect/>
                    </a:stretch>
                  </pic:blipFill>
                  <pic:spPr>
                    <a:xfrm>
                      <a:off x="0" y="0"/>
                      <a:ext cx="3787805" cy="3256281"/>
                    </a:xfrm>
                    <a:prstGeom prst="rect">
                      <a:avLst/>
                    </a:prstGeom>
                  </pic:spPr>
                </pic:pic>
              </a:graphicData>
            </a:graphic>
          </wp:inline>
        </w:drawing>
      </w:r>
    </w:p>
    <w:p w14:paraId="1C3AFC14" w14:textId="77777777" w:rsidR="002126C5" w:rsidRDefault="002126C5" w:rsidP="009B51F0">
      <w:pPr>
        <w:rPr>
          <w:rFonts w:ascii="Courier New" w:hAnsi="Courier New" w:cs="Courier New"/>
          <w:sz w:val="20"/>
        </w:rPr>
      </w:pPr>
    </w:p>
    <w:p w14:paraId="7F42E994" w14:textId="2A541221" w:rsidR="002126C5" w:rsidRPr="001B1F25" w:rsidRDefault="00BF5776" w:rsidP="009B51F0">
      <w:pPr>
        <w:rPr>
          <w:szCs w:val="24"/>
        </w:rPr>
      </w:pPr>
      <w:r w:rsidRPr="001B1F25">
        <w:rPr>
          <w:szCs w:val="24"/>
        </w:rPr>
        <w:t xml:space="preserve">With PostgreSQL </w:t>
      </w:r>
      <w:r w:rsidR="00DF43E3">
        <w:rPr>
          <w:szCs w:val="24"/>
        </w:rPr>
        <w:t xml:space="preserve">installed and </w:t>
      </w:r>
      <w:r w:rsidRPr="001B1F25">
        <w:rPr>
          <w:szCs w:val="24"/>
        </w:rPr>
        <w:t>now available as a connection option – we could then set up the connection to our database</w:t>
      </w:r>
      <w:r w:rsidR="00165D51" w:rsidRPr="001B1F25">
        <w:rPr>
          <w:szCs w:val="24"/>
        </w:rPr>
        <w:t xml:space="preserve"> and test the connection.</w:t>
      </w:r>
      <w:r w:rsidR="00DD3A39" w:rsidRPr="001B1F25">
        <w:rPr>
          <w:szCs w:val="24"/>
        </w:rPr>
        <w:t xml:space="preserve"> (</w:t>
      </w:r>
      <w:r w:rsidR="00DA4C4D" w:rsidRPr="001B1F25">
        <w:rPr>
          <w:szCs w:val="24"/>
        </w:rPr>
        <w:t>Note:</w:t>
      </w:r>
      <w:r w:rsidR="00DD3A39" w:rsidRPr="001B1F25">
        <w:rPr>
          <w:szCs w:val="24"/>
        </w:rPr>
        <w:t xml:space="preserve"> </w:t>
      </w:r>
      <w:proofErr w:type="spellStart"/>
      <w:r w:rsidR="00DD3A39" w:rsidRPr="001B1F25">
        <w:rPr>
          <w:szCs w:val="24"/>
        </w:rPr>
        <w:t>Postgre</w:t>
      </w:r>
      <w:proofErr w:type="spellEnd"/>
      <w:r w:rsidR="00DD3A39" w:rsidRPr="001B1F25">
        <w:rPr>
          <w:szCs w:val="24"/>
        </w:rPr>
        <w:t xml:space="preserve"> </w:t>
      </w:r>
      <w:r w:rsidR="00DA4C4D" w:rsidRPr="001B1F25">
        <w:rPr>
          <w:szCs w:val="24"/>
        </w:rPr>
        <w:t>need</w:t>
      </w:r>
      <w:r w:rsidR="004162F0" w:rsidRPr="001B1F25">
        <w:rPr>
          <w:szCs w:val="24"/>
        </w:rPr>
        <w:t>s</w:t>
      </w:r>
      <w:r w:rsidR="00DA4C4D" w:rsidRPr="001B1F25">
        <w:rPr>
          <w:szCs w:val="24"/>
        </w:rPr>
        <w:t xml:space="preserve"> to already be setup </w:t>
      </w:r>
      <w:r w:rsidR="00DD3A39" w:rsidRPr="001B1F25">
        <w:rPr>
          <w:szCs w:val="24"/>
        </w:rPr>
        <w:t>on the server</w:t>
      </w:r>
      <w:r w:rsidR="004162F0" w:rsidRPr="001B1F25">
        <w:rPr>
          <w:szCs w:val="24"/>
        </w:rPr>
        <w:t>. See</w:t>
      </w:r>
      <w:r w:rsidR="00DD3A39" w:rsidRPr="001B1F25">
        <w:rPr>
          <w:szCs w:val="24"/>
        </w:rPr>
        <w:t xml:space="preserve"> Appendix B.)</w:t>
      </w:r>
    </w:p>
    <w:p w14:paraId="7F90C29C" w14:textId="77777777" w:rsidR="00DA4C4D" w:rsidRDefault="00DA4C4D" w:rsidP="009B51F0">
      <w:pPr>
        <w:rPr>
          <w:rFonts w:asciiTheme="minorHAnsi" w:hAnsiTheme="minorHAnsi" w:cstheme="minorHAnsi"/>
          <w:sz w:val="22"/>
          <w:szCs w:val="22"/>
        </w:rPr>
      </w:pPr>
    </w:p>
    <w:p w14:paraId="78EABF88" w14:textId="57AB1399" w:rsidR="00DD3A39" w:rsidRPr="002126C5" w:rsidRDefault="00DD3A39" w:rsidP="009B51F0">
      <w:pPr>
        <w:rPr>
          <w:rFonts w:asciiTheme="minorHAnsi" w:hAnsiTheme="minorHAnsi" w:cstheme="minorHAnsi"/>
          <w:sz w:val="22"/>
          <w:szCs w:val="22"/>
        </w:rPr>
      </w:pPr>
      <w:r w:rsidRPr="00DD3A39">
        <w:rPr>
          <w:rFonts w:asciiTheme="minorHAnsi" w:hAnsiTheme="minorHAnsi" w:cstheme="minorHAnsi"/>
          <w:noProof/>
          <w:sz w:val="22"/>
          <w:szCs w:val="22"/>
        </w:rPr>
        <w:drawing>
          <wp:inline distT="0" distB="0" distL="0" distR="0" wp14:anchorId="591BB025" wp14:editId="784B934A">
            <wp:extent cx="3858137" cy="4025900"/>
            <wp:effectExtent l="0" t="0" r="9525" b="0"/>
            <wp:docPr id="569826546" name="Picture 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26546" name="Picture 1" descr="Graphical user interface, application, email&#10;&#10;Description automatically generated"/>
                    <pic:cNvPicPr/>
                  </pic:nvPicPr>
                  <pic:blipFill>
                    <a:blip r:embed="rId32"/>
                    <a:stretch>
                      <a:fillRect/>
                    </a:stretch>
                  </pic:blipFill>
                  <pic:spPr>
                    <a:xfrm>
                      <a:off x="0" y="0"/>
                      <a:ext cx="3877493" cy="4046097"/>
                    </a:xfrm>
                    <a:prstGeom prst="rect">
                      <a:avLst/>
                    </a:prstGeom>
                  </pic:spPr>
                </pic:pic>
              </a:graphicData>
            </a:graphic>
          </wp:inline>
        </w:drawing>
      </w:r>
    </w:p>
    <w:p w14:paraId="7EA5A200" w14:textId="77777777" w:rsidR="00707A54" w:rsidRDefault="00707A54" w:rsidP="00A304D1">
      <w:pPr>
        <w:spacing w:line="480" w:lineRule="auto"/>
        <w:rPr>
          <w:szCs w:val="24"/>
        </w:rPr>
      </w:pPr>
    </w:p>
    <w:p w14:paraId="71BD5574" w14:textId="42333EAB" w:rsidR="00F77EBD" w:rsidRDefault="00F77EBD" w:rsidP="00515D8A">
      <w:pPr>
        <w:spacing w:line="480" w:lineRule="auto"/>
        <w:jc w:val="center"/>
        <w:rPr>
          <w:b/>
          <w:bCs/>
          <w:szCs w:val="24"/>
        </w:rPr>
      </w:pPr>
      <w:r>
        <w:rPr>
          <w:b/>
          <w:bCs/>
          <w:szCs w:val="24"/>
        </w:rPr>
        <w:t>Appendix A1</w:t>
      </w:r>
    </w:p>
    <w:p w14:paraId="1A443045" w14:textId="33B1B8EA" w:rsidR="00F77EBD" w:rsidRDefault="00F77EBD" w:rsidP="00F77EBD">
      <w:pPr>
        <w:pStyle w:val="Body"/>
        <w:spacing w:line="360" w:lineRule="auto"/>
        <w:jc w:val="center"/>
      </w:pPr>
      <w:r>
        <w:t>Importing a New DAG Script</w:t>
      </w:r>
    </w:p>
    <w:p w14:paraId="44FC7AC4" w14:textId="77777777" w:rsidR="00F77EBD" w:rsidRDefault="00F77EBD" w:rsidP="00F77EBD">
      <w:pPr>
        <w:pStyle w:val="Body"/>
        <w:spacing w:line="360" w:lineRule="auto"/>
      </w:pPr>
      <w:r>
        <w:t>To create new DAG files – I would simply create a new Python code file – calling the appropriate Airflow libraries – and utilizing the correct syntax to declare and utilize DAGs. I would find that I would need to create a “</w:t>
      </w:r>
      <w:proofErr w:type="spellStart"/>
      <w:r>
        <w:t>dags</w:t>
      </w:r>
      <w:proofErr w:type="spellEnd"/>
      <w:r>
        <w:t>” directory in my airflow home directory (/home/user/airflow/</w:t>
      </w:r>
      <w:proofErr w:type="spellStart"/>
      <w:r>
        <w:t>dags</w:t>
      </w:r>
      <w:proofErr w:type="spellEnd"/>
      <w:r>
        <w:t xml:space="preserve">/). I would then need to edit the </w:t>
      </w:r>
      <w:proofErr w:type="spellStart"/>
      <w:r w:rsidRPr="002E2574">
        <w:t>airflow.cfg</w:t>
      </w:r>
      <w:proofErr w:type="spellEnd"/>
      <w:r>
        <w:t xml:space="preserve"> file in the airflow home directory – adding a “DAG_FOLDER” entry pointing to my </w:t>
      </w:r>
      <w:proofErr w:type="spellStart"/>
      <w:r>
        <w:t>dags</w:t>
      </w:r>
      <w:proofErr w:type="spellEnd"/>
      <w:r>
        <w:t xml:space="preserve"> folder:</w:t>
      </w:r>
    </w:p>
    <w:p w14:paraId="24FE97C8" w14:textId="77777777" w:rsidR="00F77EBD" w:rsidRPr="00B03DB4" w:rsidRDefault="00F77EBD" w:rsidP="00F77EBD">
      <w:pPr>
        <w:pStyle w:val="Body"/>
        <w:spacing w:line="360" w:lineRule="auto"/>
        <w:ind w:firstLine="0"/>
        <w:rPr>
          <w:rFonts w:ascii="Courier New" w:hAnsi="Courier New" w:cs="Courier New"/>
          <w:sz w:val="22"/>
          <w:szCs w:val="22"/>
        </w:rPr>
      </w:pPr>
      <w:r w:rsidRPr="00B03DB4">
        <w:rPr>
          <w:rFonts w:ascii="Courier New" w:hAnsi="Courier New" w:cs="Courier New"/>
          <w:sz w:val="22"/>
          <w:szCs w:val="22"/>
        </w:rPr>
        <w:t>DAG_FOLDER = /home/</w:t>
      </w:r>
      <w:proofErr w:type="spellStart"/>
      <w:r w:rsidRPr="00B03DB4">
        <w:rPr>
          <w:rFonts w:ascii="Courier New" w:hAnsi="Courier New" w:cs="Courier New"/>
          <w:sz w:val="22"/>
          <w:szCs w:val="22"/>
        </w:rPr>
        <w:t>jrios</w:t>
      </w:r>
      <w:proofErr w:type="spellEnd"/>
      <w:r w:rsidRPr="00B03DB4">
        <w:rPr>
          <w:rFonts w:ascii="Courier New" w:hAnsi="Courier New" w:cs="Courier New"/>
          <w:sz w:val="22"/>
          <w:szCs w:val="22"/>
        </w:rPr>
        <w:t>/airflow/</w:t>
      </w:r>
      <w:proofErr w:type="spellStart"/>
      <w:r w:rsidRPr="00B03DB4">
        <w:rPr>
          <w:rFonts w:ascii="Courier New" w:hAnsi="Courier New" w:cs="Courier New"/>
          <w:sz w:val="22"/>
          <w:szCs w:val="22"/>
        </w:rPr>
        <w:t>dags</w:t>
      </w:r>
      <w:proofErr w:type="spellEnd"/>
    </w:p>
    <w:p w14:paraId="5611A0AE" w14:textId="77777777" w:rsidR="00F77EBD" w:rsidRDefault="00F77EBD" w:rsidP="00F77EBD">
      <w:pPr>
        <w:pStyle w:val="Body"/>
        <w:spacing w:line="360" w:lineRule="auto"/>
        <w:ind w:firstLine="0"/>
      </w:pPr>
      <w:r>
        <w:tab/>
        <w:t xml:space="preserve">I would not have to restart the service after that – but I would have to completely refresh my webpage for it to recognize any new DAG files – by completely retyping the </w:t>
      </w:r>
      <w:proofErr w:type="spellStart"/>
      <w:r>
        <w:t>url</w:t>
      </w:r>
      <w:proofErr w:type="spellEnd"/>
      <w:r>
        <w:t xml:space="preserve"> in my browser - </w:t>
      </w:r>
      <w:proofErr w:type="spellStart"/>
      <w:proofErr w:type="gramStart"/>
      <w:r>
        <w:t>some times</w:t>
      </w:r>
      <w:proofErr w:type="spellEnd"/>
      <w:proofErr w:type="gramEnd"/>
      <w:r>
        <w:t xml:space="preserve"> multiple times. The “</w:t>
      </w:r>
      <w:proofErr w:type="spellStart"/>
      <w:r>
        <w:t>dag</w:t>
      </w:r>
      <w:proofErr w:type="spellEnd"/>
      <w:r>
        <w:t xml:space="preserve"> refresh” button never seemed to work to recognize new DAG files. If there was an error with a DAG file and Airflow could not import it – it would state so:</w:t>
      </w:r>
    </w:p>
    <w:p w14:paraId="2B77D692" w14:textId="28FBAB03" w:rsidR="00C41BF5" w:rsidRDefault="00C41BF5" w:rsidP="00F77EBD">
      <w:pPr>
        <w:pStyle w:val="Body"/>
        <w:spacing w:line="360" w:lineRule="auto"/>
        <w:ind w:firstLine="0"/>
      </w:pPr>
      <w:r w:rsidRPr="003E7186">
        <w:rPr>
          <w:noProof/>
        </w:rPr>
        <w:drawing>
          <wp:inline distT="0" distB="0" distL="0" distR="0" wp14:anchorId="59DC6DBA" wp14:editId="786A5807">
            <wp:extent cx="5235394" cy="2187130"/>
            <wp:effectExtent l="0" t="0" r="3810" b="3810"/>
            <wp:docPr id="49178380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83804" name="Picture 1" descr="Text&#10;&#10;Description automatically generated with medium confidence"/>
                    <pic:cNvPicPr/>
                  </pic:nvPicPr>
                  <pic:blipFill>
                    <a:blip r:embed="rId33"/>
                    <a:stretch>
                      <a:fillRect/>
                    </a:stretch>
                  </pic:blipFill>
                  <pic:spPr>
                    <a:xfrm>
                      <a:off x="0" y="0"/>
                      <a:ext cx="5235394" cy="2187130"/>
                    </a:xfrm>
                    <a:prstGeom prst="rect">
                      <a:avLst/>
                    </a:prstGeom>
                  </pic:spPr>
                </pic:pic>
              </a:graphicData>
            </a:graphic>
          </wp:inline>
        </w:drawing>
      </w:r>
    </w:p>
    <w:p w14:paraId="3DEA0023" w14:textId="77777777" w:rsidR="00F77EBD" w:rsidRDefault="00F77EBD" w:rsidP="00F77EBD">
      <w:pPr>
        <w:spacing w:line="480" w:lineRule="auto"/>
        <w:rPr>
          <w:b/>
          <w:bCs/>
          <w:szCs w:val="24"/>
        </w:rPr>
      </w:pPr>
    </w:p>
    <w:p w14:paraId="7C1DDDC1" w14:textId="66FF7877" w:rsidR="005C3849" w:rsidRPr="00515D8A" w:rsidRDefault="00494BB8" w:rsidP="00515D8A">
      <w:pPr>
        <w:spacing w:line="480" w:lineRule="auto"/>
        <w:jc w:val="center"/>
        <w:rPr>
          <w:b/>
          <w:bCs/>
          <w:szCs w:val="24"/>
        </w:rPr>
      </w:pPr>
      <w:r w:rsidRPr="00515D8A">
        <w:rPr>
          <w:b/>
          <w:bCs/>
          <w:szCs w:val="24"/>
        </w:rPr>
        <w:t>Appendix B</w:t>
      </w:r>
    </w:p>
    <w:p w14:paraId="7FBDBC3A" w14:textId="14E6EACF" w:rsidR="00494BB8" w:rsidRPr="00515D8A" w:rsidRDefault="00515D8A" w:rsidP="00515D8A">
      <w:pPr>
        <w:spacing w:line="480" w:lineRule="auto"/>
        <w:jc w:val="center"/>
        <w:rPr>
          <w:b/>
          <w:bCs/>
          <w:szCs w:val="24"/>
        </w:rPr>
      </w:pPr>
      <w:r w:rsidRPr="00515D8A">
        <w:rPr>
          <w:b/>
          <w:bCs/>
          <w:szCs w:val="24"/>
        </w:rPr>
        <w:t>PostgreSQL Installation</w:t>
      </w:r>
      <w:r>
        <w:rPr>
          <w:b/>
          <w:bCs/>
          <w:szCs w:val="24"/>
        </w:rPr>
        <w:t xml:space="preserve"> on </w:t>
      </w:r>
      <w:proofErr w:type="spellStart"/>
      <w:r>
        <w:rPr>
          <w:b/>
          <w:bCs/>
          <w:szCs w:val="24"/>
        </w:rPr>
        <w:t>Lubuntu</w:t>
      </w:r>
      <w:proofErr w:type="spellEnd"/>
    </w:p>
    <w:p w14:paraId="63CC3BCF" w14:textId="2BAC96DA" w:rsidR="00515D8A" w:rsidRPr="001D2966" w:rsidRDefault="00515D8A" w:rsidP="001B1F25">
      <w:pPr>
        <w:tabs>
          <w:tab w:val="left" w:pos="916"/>
          <w:tab w:val="left" w:pos="1832"/>
          <w:tab w:val="left" w:pos="2748"/>
          <w:tab w:val="left" w:pos="3480"/>
        </w:tabs>
        <w:rPr>
          <w:rFonts w:cstheme="minorHAnsi"/>
        </w:rPr>
      </w:pPr>
      <w:r w:rsidRPr="001D2966">
        <w:rPr>
          <w:rFonts w:cstheme="minorHAnsi"/>
        </w:rPr>
        <w:t xml:space="preserve">Install and start </w:t>
      </w:r>
      <w:r>
        <w:rPr>
          <w:rFonts w:cstheme="minorHAnsi"/>
        </w:rPr>
        <w:t>P</w:t>
      </w:r>
      <w:r w:rsidRPr="001D2966">
        <w:rPr>
          <w:rFonts w:cstheme="minorHAnsi"/>
        </w:rPr>
        <w:t>ostgre</w:t>
      </w:r>
      <w:r>
        <w:rPr>
          <w:rFonts w:cstheme="minorHAnsi"/>
        </w:rPr>
        <w:t>SQL:</w:t>
      </w:r>
      <w:r w:rsidR="001B1F25">
        <w:rPr>
          <w:rFonts w:cstheme="minorHAnsi"/>
        </w:rPr>
        <w:tab/>
      </w:r>
    </w:p>
    <w:p w14:paraId="2D1F6977" w14:textId="77777777" w:rsidR="00515D8A" w:rsidRDefault="00515D8A" w:rsidP="00515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roofErr w:type="spellStart"/>
      <w:r>
        <w:rPr>
          <w:rFonts w:ascii="Courier New" w:hAnsi="Courier New" w:cs="Courier New"/>
          <w:sz w:val="20"/>
        </w:rPr>
        <w:t>sudo</w:t>
      </w:r>
      <w:proofErr w:type="spellEnd"/>
      <w:r>
        <w:rPr>
          <w:rFonts w:ascii="Courier New" w:hAnsi="Courier New" w:cs="Courier New"/>
          <w:sz w:val="20"/>
        </w:rPr>
        <w:t xml:space="preserve"> apt update</w:t>
      </w:r>
    </w:p>
    <w:p w14:paraId="291DB7F9" w14:textId="77777777" w:rsidR="00515D8A" w:rsidRDefault="00515D8A" w:rsidP="00515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roofErr w:type="spellStart"/>
      <w:r w:rsidRPr="000470EB">
        <w:rPr>
          <w:rFonts w:ascii="Courier New" w:hAnsi="Courier New" w:cs="Courier New"/>
          <w:sz w:val="20"/>
        </w:rPr>
        <w:t>sudo</w:t>
      </w:r>
      <w:proofErr w:type="spellEnd"/>
      <w:r w:rsidRPr="000470EB">
        <w:rPr>
          <w:rFonts w:ascii="Courier New" w:hAnsi="Courier New" w:cs="Courier New"/>
          <w:sz w:val="20"/>
        </w:rPr>
        <w:t xml:space="preserve"> apt install </w:t>
      </w:r>
      <w:proofErr w:type="spellStart"/>
      <w:r w:rsidRPr="000470EB">
        <w:rPr>
          <w:rFonts w:ascii="Courier New" w:hAnsi="Courier New" w:cs="Courier New"/>
          <w:sz w:val="20"/>
        </w:rPr>
        <w:t>postgresql</w:t>
      </w:r>
      <w:proofErr w:type="spellEnd"/>
      <w:r w:rsidRPr="000470EB">
        <w:rPr>
          <w:rFonts w:ascii="Courier New" w:hAnsi="Courier New" w:cs="Courier New"/>
          <w:sz w:val="20"/>
        </w:rPr>
        <w:t xml:space="preserve"> </w:t>
      </w:r>
      <w:proofErr w:type="spellStart"/>
      <w:r w:rsidRPr="000470EB">
        <w:rPr>
          <w:rFonts w:ascii="Courier New" w:hAnsi="Courier New" w:cs="Courier New"/>
          <w:sz w:val="20"/>
        </w:rPr>
        <w:t>postgresql-contrib</w:t>
      </w:r>
      <w:proofErr w:type="spellEnd"/>
    </w:p>
    <w:p w14:paraId="742798B5" w14:textId="77777777" w:rsidR="00515D8A" w:rsidRDefault="00515D8A" w:rsidP="00515D8A">
      <w:pPr>
        <w:pStyle w:val="HTMLPreformatted"/>
        <w:rPr>
          <w:rStyle w:val="HTMLCode"/>
        </w:rPr>
      </w:pPr>
      <w:proofErr w:type="spellStart"/>
      <w:r>
        <w:rPr>
          <w:rStyle w:val="token"/>
        </w:rPr>
        <w:t>sudo</w:t>
      </w:r>
      <w:proofErr w:type="spellEnd"/>
      <w:r>
        <w:rPr>
          <w:rStyle w:val="HTMLCode"/>
        </w:rPr>
        <w:t xml:space="preserve"> </w:t>
      </w:r>
      <w:proofErr w:type="spellStart"/>
      <w:r>
        <w:rPr>
          <w:rStyle w:val="HTMLCode"/>
        </w:rPr>
        <w:t>systemctl</w:t>
      </w:r>
      <w:proofErr w:type="spellEnd"/>
      <w:r>
        <w:rPr>
          <w:rStyle w:val="HTMLCode"/>
        </w:rPr>
        <w:t xml:space="preserve"> start </w:t>
      </w:r>
      <w:proofErr w:type="spellStart"/>
      <w:proofErr w:type="gramStart"/>
      <w:r>
        <w:rPr>
          <w:rStyle w:val="HTMLCode"/>
        </w:rPr>
        <w:t>postgresql.service</w:t>
      </w:r>
      <w:proofErr w:type="spellEnd"/>
      <w:proofErr w:type="gramEnd"/>
    </w:p>
    <w:p w14:paraId="2E1A3C02" w14:textId="77777777" w:rsidR="00515D8A" w:rsidRDefault="00515D8A" w:rsidP="00515D8A">
      <w:pPr>
        <w:pStyle w:val="HTMLPreformatted"/>
        <w:rPr>
          <w:rStyle w:val="HTMLCode"/>
        </w:rPr>
      </w:pPr>
    </w:p>
    <w:p w14:paraId="3F7CF411" w14:textId="7D8A5603" w:rsidR="00515D8A" w:rsidRPr="00080BBA" w:rsidRDefault="00515D8A" w:rsidP="00515D8A">
      <w:pPr>
        <w:pStyle w:val="HTMLPreformatted"/>
        <w:rPr>
          <w:rFonts w:ascii="Times New Roman" w:hAnsi="Times New Roman" w:cs="Times New Roman"/>
          <w:sz w:val="24"/>
          <w:szCs w:val="24"/>
        </w:rPr>
      </w:pPr>
      <w:r w:rsidRPr="00080BBA">
        <w:rPr>
          <w:rFonts w:ascii="Times New Roman" w:hAnsi="Times New Roman" w:cs="Times New Roman"/>
          <w:sz w:val="24"/>
          <w:szCs w:val="24"/>
        </w:rPr>
        <w:t xml:space="preserve">Now </w:t>
      </w:r>
      <w:r w:rsidR="00454CC3" w:rsidRPr="00080BBA">
        <w:rPr>
          <w:rFonts w:ascii="Times New Roman" w:hAnsi="Times New Roman" w:cs="Times New Roman"/>
          <w:sz w:val="24"/>
          <w:szCs w:val="24"/>
        </w:rPr>
        <w:t>try</w:t>
      </w:r>
      <w:r w:rsidRPr="00080BBA">
        <w:rPr>
          <w:rFonts w:ascii="Times New Roman" w:hAnsi="Times New Roman" w:cs="Times New Roman"/>
          <w:sz w:val="24"/>
          <w:szCs w:val="24"/>
        </w:rPr>
        <w:t xml:space="preserve"> login as </w:t>
      </w:r>
      <w:proofErr w:type="gramStart"/>
      <w:r w:rsidRPr="00080BBA">
        <w:rPr>
          <w:rFonts w:ascii="Times New Roman" w:hAnsi="Times New Roman" w:cs="Times New Roman"/>
          <w:sz w:val="24"/>
          <w:szCs w:val="24"/>
        </w:rPr>
        <w:t>PostgreSQL  admin</w:t>
      </w:r>
      <w:proofErr w:type="gramEnd"/>
      <w:r w:rsidRPr="00080BBA">
        <w:rPr>
          <w:rFonts w:ascii="Times New Roman" w:hAnsi="Times New Roman" w:cs="Times New Roman"/>
          <w:sz w:val="24"/>
          <w:szCs w:val="24"/>
        </w:rPr>
        <w:t xml:space="preserve"> and start </w:t>
      </w:r>
      <w:proofErr w:type="spellStart"/>
      <w:r w:rsidRPr="00080BBA">
        <w:rPr>
          <w:rFonts w:ascii="Times New Roman" w:hAnsi="Times New Roman" w:cs="Times New Roman"/>
          <w:sz w:val="24"/>
          <w:szCs w:val="24"/>
        </w:rPr>
        <w:t>psql</w:t>
      </w:r>
      <w:proofErr w:type="spellEnd"/>
      <w:r w:rsidRPr="00080BBA">
        <w:rPr>
          <w:rFonts w:ascii="Times New Roman" w:hAnsi="Times New Roman" w:cs="Times New Roman"/>
          <w:sz w:val="24"/>
          <w:szCs w:val="24"/>
        </w:rPr>
        <w:t>:</w:t>
      </w:r>
    </w:p>
    <w:p w14:paraId="37ABF3C3" w14:textId="77777777" w:rsidR="00515D8A" w:rsidRDefault="00515D8A" w:rsidP="00515D8A">
      <w:pPr>
        <w:pStyle w:val="HTMLPreformatted"/>
      </w:pPr>
      <w:proofErr w:type="spellStart"/>
      <w:r w:rsidRPr="00CE5597">
        <w:t>sudo</w:t>
      </w:r>
      <w:proofErr w:type="spellEnd"/>
      <w:r w:rsidRPr="00CE5597">
        <w:t xml:space="preserve"> -</w:t>
      </w:r>
      <w:proofErr w:type="spellStart"/>
      <w:r w:rsidRPr="00CE5597">
        <w:t>i</w:t>
      </w:r>
      <w:proofErr w:type="spellEnd"/>
      <w:r w:rsidRPr="00CE5597">
        <w:t xml:space="preserve"> -u </w:t>
      </w:r>
      <w:proofErr w:type="spellStart"/>
      <w:r w:rsidRPr="00CE5597">
        <w:t>postgres</w:t>
      </w:r>
      <w:proofErr w:type="spellEnd"/>
    </w:p>
    <w:p w14:paraId="5AB35389" w14:textId="77777777" w:rsidR="00515D8A" w:rsidRDefault="00515D8A" w:rsidP="00515D8A">
      <w:pPr>
        <w:pStyle w:val="HTMLPreformatted"/>
      </w:pPr>
      <w:proofErr w:type="spellStart"/>
      <w:r>
        <w:lastRenderedPageBreak/>
        <w:t>psql</w:t>
      </w:r>
      <w:proofErr w:type="spellEnd"/>
    </w:p>
    <w:p w14:paraId="2C98847D" w14:textId="77777777" w:rsidR="00515D8A" w:rsidRDefault="00515D8A" w:rsidP="00515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14:paraId="721F8174" w14:textId="77777777" w:rsidR="00515D8A" w:rsidRPr="00F00298" w:rsidRDefault="00515D8A" w:rsidP="00515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F00298">
        <w:rPr>
          <w:rFonts w:cstheme="minorHAnsi"/>
        </w:rPr>
        <w:t>Create a new user:</w:t>
      </w:r>
    </w:p>
    <w:p w14:paraId="3DB63B5F" w14:textId="77777777" w:rsidR="00515D8A" w:rsidRPr="00F00298" w:rsidRDefault="00515D8A" w:rsidP="00515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roofErr w:type="spellStart"/>
      <w:r w:rsidRPr="00F00298">
        <w:rPr>
          <w:rFonts w:ascii="Courier New" w:hAnsi="Courier New" w:cs="Courier New"/>
          <w:sz w:val="20"/>
        </w:rPr>
        <w:t>postgres@jaime-</w:t>
      </w:r>
      <w:proofErr w:type="gramStart"/>
      <w:r w:rsidRPr="00F00298">
        <w:rPr>
          <w:rFonts w:ascii="Courier New" w:hAnsi="Courier New" w:cs="Courier New"/>
          <w:sz w:val="20"/>
        </w:rPr>
        <w:t>virtualbox</w:t>
      </w:r>
      <w:proofErr w:type="spellEnd"/>
      <w:r w:rsidRPr="00F00298">
        <w:rPr>
          <w:rFonts w:ascii="Courier New" w:hAnsi="Courier New" w:cs="Courier New"/>
          <w:sz w:val="20"/>
        </w:rPr>
        <w:t>:~</w:t>
      </w:r>
      <w:proofErr w:type="gramEnd"/>
      <w:r w:rsidRPr="00F00298">
        <w:rPr>
          <w:rFonts w:ascii="Courier New" w:hAnsi="Courier New" w:cs="Courier New"/>
          <w:sz w:val="20"/>
        </w:rPr>
        <w:t xml:space="preserve">$ </w:t>
      </w:r>
      <w:proofErr w:type="spellStart"/>
      <w:r w:rsidRPr="00F00298">
        <w:rPr>
          <w:rFonts w:ascii="Courier New" w:hAnsi="Courier New" w:cs="Courier New"/>
          <w:sz w:val="20"/>
        </w:rPr>
        <w:t>createuser</w:t>
      </w:r>
      <w:proofErr w:type="spellEnd"/>
      <w:r w:rsidRPr="00F00298">
        <w:rPr>
          <w:rFonts w:ascii="Courier New" w:hAnsi="Courier New" w:cs="Courier New"/>
          <w:sz w:val="20"/>
        </w:rPr>
        <w:t xml:space="preserve"> --interactive</w:t>
      </w:r>
    </w:p>
    <w:p w14:paraId="13108BA6" w14:textId="77777777" w:rsidR="00515D8A" w:rsidRPr="00F00298" w:rsidRDefault="00515D8A" w:rsidP="00515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F00298">
        <w:rPr>
          <w:rFonts w:ascii="Courier New" w:hAnsi="Courier New" w:cs="Courier New"/>
          <w:sz w:val="20"/>
        </w:rPr>
        <w:t xml:space="preserve">Enter name of role to add: </w:t>
      </w:r>
      <w:proofErr w:type="spellStart"/>
      <w:r w:rsidRPr="00F00298">
        <w:rPr>
          <w:rFonts w:ascii="Courier New" w:hAnsi="Courier New" w:cs="Courier New"/>
          <w:sz w:val="20"/>
        </w:rPr>
        <w:t>psql_</w:t>
      </w:r>
      <w:proofErr w:type="gramStart"/>
      <w:r w:rsidRPr="00F00298">
        <w:rPr>
          <w:rFonts w:ascii="Courier New" w:hAnsi="Courier New" w:cs="Courier New"/>
          <w:sz w:val="20"/>
        </w:rPr>
        <w:t>user</w:t>
      </w:r>
      <w:proofErr w:type="spellEnd"/>
      <w:proofErr w:type="gramEnd"/>
      <w:r w:rsidRPr="00F00298">
        <w:rPr>
          <w:rFonts w:ascii="Courier New" w:hAnsi="Courier New" w:cs="Courier New"/>
          <w:sz w:val="20"/>
        </w:rPr>
        <w:t xml:space="preserve">         </w:t>
      </w:r>
    </w:p>
    <w:p w14:paraId="7CCA1480" w14:textId="77777777" w:rsidR="00515D8A" w:rsidRDefault="00515D8A" w:rsidP="00515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F00298">
        <w:rPr>
          <w:rFonts w:ascii="Courier New" w:hAnsi="Courier New" w:cs="Courier New"/>
          <w:sz w:val="20"/>
        </w:rPr>
        <w:t>Shall the new role be a superuser? (y/n) y</w:t>
      </w:r>
    </w:p>
    <w:p w14:paraId="6F81715A" w14:textId="77777777" w:rsidR="00515D8A" w:rsidRDefault="00515D8A" w:rsidP="00515D8A">
      <w:pPr>
        <w:pStyle w:val="HTMLPreformatted"/>
        <w:shd w:val="clear" w:color="auto" w:fill="FFFFFF"/>
        <w:rPr>
          <w:rStyle w:val="n"/>
          <w:color w:val="111111"/>
          <w:bdr w:val="none" w:sz="0" w:space="0" w:color="auto" w:frame="1"/>
        </w:rPr>
      </w:pPr>
    </w:p>
    <w:p w14:paraId="53E67777" w14:textId="77777777" w:rsidR="00515D8A" w:rsidRPr="00102CA6" w:rsidRDefault="00515D8A" w:rsidP="00515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
          <w:rFonts w:cstheme="minorHAnsi"/>
        </w:rPr>
      </w:pPr>
      <w:r>
        <w:rPr>
          <w:rFonts w:cstheme="minorHAnsi"/>
        </w:rPr>
        <w:t>How change</w:t>
      </w:r>
      <w:r w:rsidRPr="00F00298">
        <w:rPr>
          <w:rFonts w:cstheme="minorHAnsi"/>
        </w:rPr>
        <w:t xml:space="preserve"> new </w:t>
      </w:r>
      <w:proofErr w:type="gramStart"/>
      <w:r w:rsidRPr="00F00298">
        <w:rPr>
          <w:rFonts w:cstheme="minorHAnsi"/>
        </w:rPr>
        <w:t>user</w:t>
      </w:r>
      <w:r>
        <w:rPr>
          <w:rFonts w:cstheme="minorHAnsi"/>
        </w:rPr>
        <w:t>s</w:t>
      </w:r>
      <w:proofErr w:type="gramEnd"/>
      <w:r>
        <w:rPr>
          <w:rFonts w:cstheme="minorHAnsi"/>
        </w:rPr>
        <w:t xml:space="preserve"> password after the fact</w:t>
      </w:r>
      <w:r w:rsidRPr="00F00298">
        <w:rPr>
          <w:rFonts w:cstheme="minorHAnsi"/>
        </w:rPr>
        <w:t>:</w:t>
      </w:r>
    </w:p>
    <w:p w14:paraId="4B81EE1E" w14:textId="77777777" w:rsidR="00515D8A" w:rsidRPr="004643FE" w:rsidRDefault="00515D8A" w:rsidP="00515D8A">
      <w:pPr>
        <w:pStyle w:val="HTMLPreformatted"/>
        <w:shd w:val="clear" w:color="auto" w:fill="FFFFFF"/>
        <w:rPr>
          <w:color w:val="111111"/>
        </w:rPr>
      </w:pPr>
      <w:proofErr w:type="spellStart"/>
      <w:r w:rsidRPr="004643FE">
        <w:rPr>
          <w:rStyle w:val="n"/>
          <w:color w:val="111111"/>
          <w:bdr w:val="none" w:sz="0" w:space="0" w:color="auto" w:frame="1"/>
        </w:rPr>
        <w:t>postgres</w:t>
      </w:r>
      <w:proofErr w:type="spellEnd"/>
      <w:r w:rsidRPr="004643FE">
        <w:rPr>
          <w:rStyle w:val="o"/>
          <w:b/>
          <w:bCs/>
          <w:color w:val="111111"/>
          <w:bdr w:val="none" w:sz="0" w:space="0" w:color="auto" w:frame="1"/>
        </w:rPr>
        <w:t>=#</w:t>
      </w:r>
      <w:r w:rsidRPr="004643FE">
        <w:rPr>
          <w:rStyle w:val="HTMLCode"/>
          <w:color w:val="111111"/>
          <w:bdr w:val="none" w:sz="0" w:space="0" w:color="auto" w:frame="1"/>
        </w:rPr>
        <w:t xml:space="preserve"> </w:t>
      </w:r>
      <w:r w:rsidRPr="00102CA6">
        <w:rPr>
          <w:rStyle w:val="k"/>
          <w:color w:val="111111"/>
          <w:bdr w:val="none" w:sz="0" w:space="0" w:color="auto" w:frame="1"/>
        </w:rPr>
        <w:t>ALTER</w:t>
      </w:r>
      <w:r w:rsidRPr="00102CA6">
        <w:rPr>
          <w:rStyle w:val="HTMLCode"/>
          <w:color w:val="111111"/>
          <w:bdr w:val="none" w:sz="0" w:space="0" w:color="auto" w:frame="1"/>
        </w:rPr>
        <w:t xml:space="preserve"> </w:t>
      </w:r>
      <w:r w:rsidRPr="00102CA6">
        <w:rPr>
          <w:rStyle w:val="k"/>
          <w:color w:val="111111"/>
          <w:bdr w:val="none" w:sz="0" w:space="0" w:color="auto" w:frame="1"/>
        </w:rPr>
        <w:t>USER</w:t>
      </w:r>
      <w:r w:rsidRPr="004643FE">
        <w:rPr>
          <w:rStyle w:val="HTMLCode"/>
          <w:color w:val="111111"/>
          <w:bdr w:val="none" w:sz="0" w:space="0" w:color="auto" w:frame="1"/>
        </w:rPr>
        <w:t xml:space="preserve"> </w:t>
      </w:r>
      <w:proofErr w:type="spellStart"/>
      <w:r>
        <w:rPr>
          <w:rStyle w:val="n"/>
          <w:color w:val="111111"/>
          <w:bdr w:val="none" w:sz="0" w:space="0" w:color="auto" w:frame="1"/>
        </w:rPr>
        <w:t>psql_user</w:t>
      </w:r>
      <w:proofErr w:type="spellEnd"/>
      <w:r w:rsidRPr="004643FE">
        <w:rPr>
          <w:rStyle w:val="HTMLCode"/>
          <w:color w:val="111111"/>
          <w:bdr w:val="none" w:sz="0" w:space="0" w:color="auto" w:frame="1"/>
        </w:rPr>
        <w:t xml:space="preserve"> </w:t>
      </w:r>
      <w:r w:rsidRPr="004643FE">
        <w:rPr>
          <w:rStyle w:val="n"/>
          <w:color w:val="111111"/>
          <w:bdr w:val="none" w:sz="0" w:space="0" w:color="auto" w:frame="1"/>
        </w:rPr>
        <w:t>PASSWORD</w:t>
      </w:r>
      <w:r w:rsidRPr="004643FE">
        <w:rPr>
          <w:rStyle w:val="HTMLCode"/>
          <w:color w:val="111111"/>
          <w:bdr w:val="none" w:sz="0" w:space="0" w:color="auto" w:frame="1"/>
        </w:rPr>
        <w:t xml:space="preserve"> </w:t>
      </w:r>
      <w:r w:rsidRPr="004643FE">
        <w:rPr>
          <w:rStyle w:val="s1"/>
          <w:bdr w:val="none" w:sz="0" w:space="0" w:color="auto" w:frame="1"/>
        </w:rPr>
        <w:t>'password</w:t>
      </w:r>
      <w:proofErr w:type="gramStart"/>
      <w:r w:rsidRPr="004643FE">
        <w:rPr>
          <w:rStyle w:val="s1"/>
          <w:bdr w:val="none" w:sz="0" w:space="0" w:color="auto" w:frame="1"/>
        </w:rPr>
        <w:t>'</w:t>
      </w:r>
      <w:r w:rsidRPr="004643FE">
        <w:rPr>
          <w:rStyle w:val="p"/>
          <w:color w:val="111111"/>
          <w:bdr w:val="none" w:sz="0" w:space="0" w:color="auto" w:frame="1"/>
        </w:rPr>
        <w:t>;</w:t>
      </w:r>
      <w:proofErr w:type="gramEnd"/>
    </w:p>
    <w:p w14:paraId="5298BF3A" w14:textId="77777777" w:rsidR="00515D8A" w:rsidRDefault="00515D8A" w:rsidP="00515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14:paraId="48ECF51A" w14:textId="77777777" w:rsidR="00515D8A" w:rsidRPr="00723EB9" w:rsidRDefault="00515D8A" w:rsidP="00515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723EB9">
        <w:rPr>
          <w:rFonts w:cstheme="minorHAnsi"/>
        </w:rPr>
        <w:t xml:space="preserve">Install Python psycopg2 </w:t>
      </w:r>
      <w:proofErr w:type="gramStart"/>
      <w:r w:rsidRPr="00723EB9">
        <w:rPr>
          <w:rFonts w:cstheme="minorHAnsi"/>
        </w:rPr>
        <w:t>package</w:t>
      </w:r>
      <w:proofErr w:type="gramEnd"/>
    </w:p>
    <w:p w14:paraId="4583C8E7" w14:textId="77777777" w:rsidR="00515D8A" w:rsidRPr="00723EB9" w:rsidRDefault="00515D8A" w:rsidP="00515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roofErr w:type="spellStart"/>
      <w:r>
        <w:rPr>
          <w:rFonts w:ascii="Courier New" w:hAnsi="Courier New" w:cs="Courier New"/>
          <w:sz w:val="20"/>
        </w:rPr>
        <w:t>s</w:t>
      </w:r>
      <w:r w:rsidRPr="00723EB9">
        <w:rPr>
          <w:rFonts w:ascii="Courier New" w:hAnsi="Courier New" w:cs="Courier New"/>
          <w:sz w:val="20"/>
        </w:rPr>
        <w:t>udo</w:t>
      </w:r>
      <w:proofErr w:type="spellEnd"/>
      <w:r w:rsidRPr="00723EB9">
        <w:rPr>
          <w:rFonts w:ascii="Courier New" w:hAnsi="Courier New" w:cs="Courier New"/>
          <w:sz w:val="20"/>
        </w:rPr>
        <w:t xml:space="preserve"> apt-get install </w:t>
      </w:r>
      <w:proofErr w:type="spellStart"/>
      <w:r w:rsidRPr="00723EB9">
        <w:rPr>
          <w:rFonts w:ascii="Courier New" w:hAnsi="Courier New" w:cs="Courier New"/>
          <w:sz w:val="20"/>
        </w:rPr>
        <w:t>libpq</w:t>
      </w:r>
      <w:proofErr w:type="spellEnd"/>
      <w:r w:rsidRPr="00723EB9">
        <w:rPr>
          <w:rFonts w:ascii="Courier New" w:hAnsi="Courier New" w:cs="Courier New"/>
          <w:sz w:val="20"/>
        </w:rPr>
        <w:t>-</w:t>
      </w:r>
      <w:proofErr w:type="gramStart"/>
      <w:r w:rsidRPr="00723EB9">
        <w:rPr>
          <w:rFonts w:ascii="Courier New" w:hAnsi="Courier New" w:cs="Courier New"/>
          <w:sz w:val="20"/>
        </w:rPr>
        <w:t>dev</w:t>
      </w:r>
      <w:proofErr w:type="gramEnd"/>
    </w:p>
    <w:p w14:paraId="6BBF1351" w14:textId="77777777" w:rsidR="00515D8A" w:rsidRDefault="00515D8A" w:rsidP="00515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roofErr w:type="spellStart"/>
      <w:r w:rsidRPr="00723EB9">
        <w:rPr>
          <w:rFonts w:ascii="Courier New" w:hAnsi="Courier New" w:cs="Courier New"/>
          <w:sz w:val="20"/>
        </w:rPr>
        <w:t>sudo</w:t>
      </w:r>
      <w:proofErr w:type="spellEnd"/>
      <w:r w:rsidRPr="00723EB9">
        <w:rPr>
          <w:rFonts w:ascii="Courier New" w:hAnsi="Courier New" w:cs="Courier New"/>
          <w:sz w:val="20"/>
        </w:rPr>
        <w:t xml:space="preserve"> apt-get install python3-</w:t>
      </w:r>
      <w:proofErr w:type="gramStart"/>
      <w:r w:rsidRPr="00723EB9">
        <w:rPr>
          <w:rFonts w:ascii="Courier New" w:hAnsi="Courier New" w:cs="Courier New"/>
          <w:sz w:val="20"/>
        </w:rPr>
        <w:t>psycopg2</w:t>
      </w:r>
      <w:proofErr w:type="gramEnd"/>
    </w:p>
    <w:p w14:paraId="036C0C59" w14:textId="77777777" w:rsidR="00515D8A" w:rsidRDefault="00515D8A" w:rsidP="00515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14:paraId="632268BA" w14:textId="77777777" w:rsidR="00515D8A" w:rsidRPr="009F5204" w:rsidRDefault="00515D8A" w:rsidP="00515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9F5204">
        <w:rPr>
          <w:rFonts w:cstheme="minorHAnsi"/>
        </w:rPr>
        <w:t>Test connection:</w:t>
      </w:r>
    </w:p>
    <w:p w14:paraId="3A18A2D4" w14:textId="77777777" w:rsidR="00515D8A" w:rsidRDefault="00515D8A" w:rsidP="00515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9F5204">
        <w:rPr>
          <w:rFonts w:ascii="Courier New" w:hAnsi="Courier New" w:cs="Courier New"/>
          <w:noProof/>
          <w:sz w:val="20"/>
        </w:rPr>
        <w:drawing>
          <wp:inline distT="0" distB="0" distL="0" distR="0" wp14:anchorId="43A0288D" wp14:editId="72408515">
            <wp:extent cx="5943600" cy="247840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4"/>
                    <a:stretch>
                      <a:fillRect/>
                    </a:stretch>
                  </pic:blipFill>
                  <pic:spPr>
                    <a:xfrm>
                      <a:off x="0" y="0"/>
                      <a:ext cx="5943600" cy="2478405"/>
                    </a:xfrm>
                    <a:prstGeom prst="rect">
                      <a:avLst/>
                    </a:prstGeom>
                  </pic:spPr>
                </pic:pic>
              </a:graphicData>
            </a:graphic>
          </wp:inline>
        </w:drawing>
      </w:r>
    </w:p>
    <w:p w14:paraId="5E2B7123" w14:textId="77777777" w:rsidR="00515D8A" w:rsidRDefault="00515D8A" w:rsidP="00515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14:paraId="0201360B" w14:textId="62240E1D" w:rsidR="00605BAE" w:rsidRPr="00515D8A" w:rsidRDefault="00605BAE" w:rsidP="00605BAE">
      <w:pPr>
        <w:spacing w:line="480" w:lineRule="auto"/>
        <w:jc w:val="center"/>
        <w:rPr>
          <w:b/>
          <w:bCs/>
          <w:szCs w:val="24"/>
        </w:rPr>
      </w:pPr>
      <w:r w:rsidRPr="00515D8A">
        <w:rPr>
          <w:b/>
          <w:bCs/>
          <w:szCs w:val="24"/>
        </w:rPr>
        <w:t xml:space="preserve">Appendix </w:t>
      </w:r>
      <w:r w:rsidR="00E23530">
        <w:rPr>
          <w:b/>
          <w:bCs/>
          <w:szCs w:val="24"/>
        </w:rPr>
        <w:t>C</w:t>
      </w:r>
    </w:p>
    <w:p w14:paraId="0382F7ED" w14:textId="20BC6B1D" w:rsidR="00605BAE" w:rsidRPr="00515D8A" w:rsidRDefault="001A3BD5" w:rsidP="00605BAE">
      <w:pPr>
        <w:spacing w:line="480" w:lineRule="auto"/>
        <w:jc w:val="center"/>
        <w:rPr>
          <w:b/>
          <w:bCs/>
          <w:szCs w:val="24"/>
        </w:rPr>
      </w:pPr>
      <w:proofErr w:type="spellStart"/>
      <w:r>
        <w:rPr>
          <w:b/>
          <w:bCs/>
          <w:szCs w:val="24"/>
        </w:rPr>
        <w:t>Metabase</w:t>
      </w:r>
      <w:proofErr w:type="spellEnd"/>
      <w:r w:rsidR="00605BAE" w:rsidRPr="00515D8A">
        <w:rPr>
          <w:b/>
          <w:bCs/>
          <w:szCs w:val="24"/>
        </w:rPr>
        <w:t xml:space="preserve"> Installation</w:t>
      </w:r>
      <w:r w:rsidR="00605BAE">
        <w:rPr>
          <w:b/>
          <w:bCs/>
          <w:szCs w:val="24"/>
        </w:rPr>
        <w:t xml:space="preserve"> on </w:t>
      </w:r>
      <w:proofErr w:type="spellStart"/>
      <w:r w:rsidR="00605BAE">
        <w:rPr>
          <w:b/>
          <w:bCs/>
          <w:szCs w:val="24"/>
        </w:rPr>
        <w:t>Lubuntu</w:t>
      </w:r>
      <w:proofErr w:type="spellEnd"/>
    </w:p>
    <w:p w14:paraId="526DEDDB" w14:textId="38F430BC" w:rsidR="00605BAE" w:rsidRDefault="0028699C" w:rsidP="00605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The first step to</w:t>
      </w:r>
      <w:r w:rsidR="001A3BD5">
        <w:rPr>
          <w:rFonts w:cstheme="minorHAnsi"/>
        </w:rPr>
        <w:t xml:space="preserve"> installing </w:t>
      </w:r>
      <w:proofErr w:type="spellStart"/>
      <w:r w:rsidR="001A3BD5">
        <w:rPr>
          <w:rFonts w:cstheme="minorHAnsi"/>
        </w:rPr>
        <w:t>Metabase</w:t>
      </w:r>
      <w:proofErr w:type="spellEnd"/>
      <w:r w:rsidR="001A3BD5">
        <w:rPr>
          <w:rFonts w:cstheme="minorHAnsi"/>
        </w:rPr>
        <w:t xml:space="preserve"> on </w:t>
      </w:r>
      <w:proofErr w:type="spellStart"/>
      <w:r w:rsidR="001A3BD5">
        <w:rPr>
          <w:rFonts w:cstheme="minorHAnsi"/>
        </w:rPr>
        <w:t>Lubuntu</w:t>
      </w:r>
      <w:proofErr w:type="spellEnd"/>
      <w:r w:rsidR="001A3BD5">
        <w:rPr>
          <w:rFonts w:cstheme="minorHAnsi"/>
        </w:rPr>
        <w:t xml:space="preserve"> is to download the jar file for it</w:t>
      </w:r>
      <w:r w:rsidR="0029298E">
        <w:rPr>
          <w:rFonts w:cstheme="minorHAnsi"/>
        </w:rPr>
        <w:t xml:space="preserve"> from</w:t>
      </w:r>
      <w:r w:rsidR="001A3BD5">
        <w:rPr>
          <w:rFonts w:cstheme="minorHAnsi"/>
        </w:rPr>
        <w:t>:</w:t>
      </w:r>
    </w:p>
    <w:p w14:paraId="77D6B589" w14:textId="6A0A61B7" w:rsidR="001A3BD5" w:rsidRDefault="00D55283" w:rsidP="00605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hyperlink r:id="rId35" w:history="1">
        <w:r w:rsidR="001A3BD5" w:rsidRPr="000C2F90">
          <w:rPr>
            <w:rStyle w:val="Hyperlink"/>
            <w:rFonts w:cstheme="minorHAnsi"/>
          </w:rPr>
          <w:t>https://www.metabase.com/docs/latest/installation-and-operation/running-the-metabase-jar-file</w:t>
        </w:r>
      </w:hyperlink>
    </w:p>
    <w:p w14:paraId="0B13BFD7" w14:textId="5311737A" w:rsidR="00171E2A" w:rsidRDefault="00171E2A" w:rsidP="00605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Then it is suggested to create a directory for it – and move the downloaded jar file into your new “</w:t>
      </w:r>
      <w:proofErr w:type="spellStart"/>
      <w:r>
        <w:rPr>
          <w:rFonts w:cstheme="minorHAnsi"/>
        </w:rPr>
        <w:t>metabase</w:t>
      </w:r>
      <w:proofErr w:type="spellEnd"/>
      <w:r>
        <w:rPr>
          <w:rFonts w:cstheme="minorHAnsi"/>
        </w:rPr>
        <w:t xml:space="preserve">” directory. You will need to verify you have </w:t>
      </w:r>
      <w:r w:rsidR="0019623D">
        <w:rPr>
          <w:rFonts w:cstheme="minorHAnsi"/>
        </w:rPr>
        <w:t>Ja</w:t>
      </w:r>
      <w:r>
        <w:rPr>
          <w:rFonts w:cstheme="minorHAnsi"/>
        </w:rPr>
        <w:t>va in</w:t>
      </w:r>
      <w:r w:rsidR="0019623D">
        <w:rPr>
          <w:rFonts w:cstheme="minorHAnsi"/>
        </w:rPr>
        <w:t xml:space="preserve">stalled on your system. Once verified (or installed) – then you can kick off a Java command to start up </w:t>
      </w:r>
      <w:proofErr w:type="spellStart"/>
      <w:r w:rsidR="0019623D">
        <w:rPr>
          <w:rFonts w:cstheme="minorHAnsi"/>
        </w:rPr>
        <w:t>Metabase</w:t>
      </w:r>
      <w:proofErr w:type="spellEnd"/>
      <w:r w:rsidR="0019623D">
        <w:rPr>
          <w:rFonts w:cstheme="minorHAnsi"/>
        </w:rPr>
        <w:t>.</w:t>
      </w:r>
    </w:p>
    <w:p w14:paraId="7CFCF092" w14:textId="77777777" w:rsidR="0019623D" w:rsidRDefault="0019623D" w:rsidP="00605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p>
    <w:p w14:paraId="79151B9E" w14:textId="77777777" w:rsidR="002B3D3E" w:rsidRPr="0019623D" w:rsidRDefault="002B3D3E" w:rsidP="002B3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roofErr w:type="spellStart"/>
      <w:r w:rsidRPr="0019623D">
        <w:rPr>
          <w:rFonts w:ascii="Courier New" w:hAnsi="Courier New" w:cs="Courier New"/>
          <w:sz w:val="20"/>
        </w:rPr>
        <w:t>jrios@jaime-</w:t>
      </w:r>
      <w:proofErr w:type="gramStart"/>
      <w:r w:rsidRPr="0019623D">
        <w:rPr>
          <w:rFonts w:ascii="Courier New" w:hAnsi="Courier New" w:cs="Courier New"/>
          <w:sz w:val="20"/>
        </w:rPr>
        <w:t>virtualbox</w:t>
      </w:r>
      <w:proofErr w:type="spellEnd"/>
      <w:r w:rsidRPr="0019623D">
        <w:rPr>
          <w:rFonts w:ascii="Courier New" w:hAnsi="Courier New" w:cs="Courier New"/>
          <w:sz w:val="20"/>
        </w:rPr>
        <w:t>:~</w:t>
      </w:r>
      <w:proofErr w:type="gramEnd"/>
      <w:r w:rsidRPr="0019623D">
        <w:rPr>
          <w:rFonts w:ascii="Courier New" w:hAnsi="Courier New" w:cs="Courier New"/>
          <w:sz w:val="20"/>
        </w:rPr>
        <w:t>$ ls -l Downloads/meta*</w:t>
      </w:r>
    </w:p>
    <w:p w14:paraId="1C5427D8" w14:textId="29231A20" w:rsidR="0019623D" w:rsidRDefault="002B3D3E" w:rsidP="002B3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19623D">
        <w:rPr>
          <w:rFonts w:ascii="Courier New" w:hAnsi="Courier New" w:cs="Courier New"/>
          <w:sz w:val="20"/>
        </w:rPr>
        <w:t>-</w:t>
      </w:r>
      <w:proofErr w:type="spellStart"/>
      <w:r w:rsidRPr="0019623D">
        <w:rPr>
          <w:rFonts w:ascii="Courier New" w:hAnsi="Courier New" w:cs="Courier New"/>
          <w:sz w:val="20"/>
        </w:rPr>
        <w:t>rw</w:t>
      </w:r>
      <w:proofErr w:type="spellEnd"/>
      <w:r w:rsidRPr="0019623D">
        <w:rPr>
          <w:rFonts w:ascii="Courier New" w:hAnsi="Courier New" w:cs="Courier New"/>
          <w:sz w:val="20"/>
        </w:rPr>
        <w:t>-</w:t>
      </w:r>
      <w:proofErr w:type="spellStart"/>
      <w:r w:rsidRPr="0019623D">
        <w:rPr>
          <w:rFonts w:ascii="Courier New" w:hAnsi="Courier New" w:cs="Courier New"/>
          <w:sz w:val="20"/>
        </w:rPr>
        <w:t>rw</w:t>
      </w:r>
      <w:proofErr w:type="spellEnd"/>
      <w:r w:rsidRPr="0019623D">
        <w:rPr>
          <w:rFonts w:ascii="Courier New" w:hAnsi="Courier New" w:cs="Courier New"/>
          <w:sz w:val="20"/>
        </w:rPr>
        <w:t xml:space="preserve">-r-- 1 </w:t>
      </w:r>
      <w:proofErr w:type="spellStart"/>
      <w:r w:rsidRPr="0019623D">
        <w:rPr>
          <w:rFonts w:ascii="Courier New" w:hAnsi="Courier New" w:cs="Courier New"/>
          <w:sz w:val="20"/>
        </w:rPr>
        <w:t>jrios</w:t>
      </w:r>
      <w:proofErr w:type="spellEnd"/>
      <w:r w:rsidRPr="0019623D">
        <w:rPr>
          <w:rFonts w:ascii="Courier New" w:hAnsi="Courier New" w:cs="Courier New"/>
          <w:sz w:val="20"/>
        </w:rPr>
        <w:t xml:space="preserve"> </w:t>
      </w:r>
      <w:proofErr w:type="spellStart"/>
      <w:r w:rsidRPr="0019623D">
        <w:rPr>
          <w:rFonts w:ascii="Courier New" w:hAnsi="Courier New" w:cs="Courier New"/>
          <w:sz w:val="20"/>
        </w:rPr>
        <w:t>jrios</w:t>
      </w:r>
      <w:proofErr w:type="spellEnd"/>
      <w:r w:rsidRPr="0019623D">
        <w:rPr>
          <w:rFonts w:ascii="Courier New" w:hAnsi="Courier New" w:cs="Courier New"/>
          <w:sz w:val="20"/>
        </w:rPr>
        <w:t xml:space="preserve"> 292130072 Apr 16 20:53 Downloads/metabase.jar</w:t>
      </w:r>
    </w:p>
    <w:p w14:paraId="277A4D78" w14:textId="6D39AA6E" w:rsidR="0019623D" w:rsidRDefault="002B3D3E" w:rsidP="002B3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roofErr w:type="spellStart"/>
      <w:r w:rsidRPr="0019623D">
        <w:rPr>
          <w:rFonts w:ascii="Courier New" w:hAnsi="Courier New" w:cs="Courier New"/>
          <w:sz w:val="20"/>
        </w:rPr>
        <w:t>jrios@jaime-</w:t>
      </w:r>
      <w:proofErr w:type="gramStart"/>
      <w:r w:rsidRPr="0019623D">
        <w:rPr>
          <w:rFonts w:ascii="Courier New" w:hAnsi="Courier New" w:cs="Courier New"/>
          <w:sz w:val="20"/>
        </w:rPr>
        <w:t>virtualbox</w:t>
      </w:r>
      <w:proofErr w:type="spellEnd"/>
      <w:r w:rsidRPr="0019623D">
        <w:rPr>
          <w:rFonts w:ascii="Courier New" w:hAnsi="Courier New" w:cs="Courier New"/>
          <w:sz w:val="20"/>
        </w:rPr>
        <w:t>:~</w:t>
      </w:r>
      <w:proofErr w:type="gramEnd"/>
      <w:r w:rsidRPr="0019623D">
        <w:rPr>
          <w:rFonts w:ascii="Courier New" w:hAnsi="Courier New" w:cs="Courier New"/>
          <w:sz w:val="20"/>
        </w:rPr>
        <w:t xml:space="preserve">$ </w:t>
      </w:r>
      <w:proofErr w:type="spellStart"/>
      <w:r w:rsidRPr="0019623D">
        <w:rPr>
          <w:rFonts w:ascii="Courier New" w:hAnsi="Courier New" w:cs="Courier New"/>
          <w:sz w:val="20"/>
        </w:rPr>
        <w:t>mkdir</w:t>
      </w:r>
      <w:proofErr w:type="spellEnd"/>
      <w:r w:rsidRPr="0019623D">
        <w:rPr>
          <w:rFonts w:ascii="Courier New" w:hAnsi="Courier New" w:cs="Courier New"/>
          <w:sz w:val="20"/>
        </w:rPr>
        <w:t xml:space="preserve"> </w:t>
      </w:r>
      <w:proofErr w:type="spellStart"/>
      <w:r w:rsidRPr="0019623D">
        <w:rPr>
          <w:rFonts w:ascii="Courier New" w:hAnsi="Courier New" w:cs="Courier New"/>
          <w:sz w:val="20"/>
        </w:rPr>
        <w:t>metabase</w:t>
      </w:r>
      <w:proofErr w:type="spellEnd"/>
    </w:p>
    <w:p w14:paraId="4410BE0B" w14:textId="45466F69" w:rsidR="0019623D" w:rsidRDefault="002B3D3E" w:rsidP="002B3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roofErr w:type="spellStart"/>
      <w:r w:rsidRPr="0019623D">
        <w:rPr>
          <w:rFonts w:ascii="Courier New" w:hAnsi="Courier New" w:cs="Courier New"/>
          <w:sz w:val="20"/>
        </w:rPr>
        <w:t>jrios@jaime-</w:t>
      </w:r>
      <w:proofErr w:type="gramStart"/>
      <w:r w:rsidRPr="0019623D">
        <w:rPr>
          <w:rFonts w:ascii="Courier New" w:hAnsi="Courier New" w:cs="Courier New"/>
          <w:sz w:val="20"/>
        </w:rPr>
        <w:t>virtualbox</w:t>
      </w:r>
      <w:proofErr w:type="spellEnd"/>
      <w:r w:rsidRPr="0019623D">
        <w:rPr>
          <w:rFonts w:ascii="Courier New" w:hAnsi="Courier New" w:cs="Courier New"/>
          <w:sz w:val="20"/>
        </w:rPr>
        <w:t>:~</w:t>
      </w:r>
      <w:proofErr w:type="gramEnd"/>
      <w:r w:rsidRPr="0019623D">
        <w:rPr>
          <w:rFonts w:ascii="Courier New" w:hAnsi="Courier New" w:cs="Courier New"/>
          <w:sz w:val="20"/>
        </w:rPr>
        <w:t>$ mv ./Downloads/metabase.jar ./</w:t>
      </w:r>
      <w:proofErr w:type="spellStart"/>
      <w:r w:rsidRPr="0019623D">
        <w:rPr>
          <w:rFonts w:ascii="Courier New" w:hAnsi="Courier New" w:cs="Courier New"/>
          <w:sz w:val="20"/>
        </w:rPr>
        <w:t>metabase</w:t>
      </w:r>
      <w:proofErr w:type="spellEnd"/>
      <w:r w:rsidRPr="0019623D">
        <w:rPr>
          <w:rFonts w:ascii="Courier New" w:hAnsi="Courier New" w:cs="Courier New"/>
          <w:sz w:val="20"/>
        </w:rPr>
        <w:t>/</w:t>
      </w:r>
    </w:p>
    <w:p w14:paraId="45673D4D" w14:textId="19FAC2D2" w:rsidR="002B3D3E" w:rsidRPr="0019623D" w:rsidRDefault="002B3D3E" w:rsidP="002B3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roofErr w:type="spellStart"/>
      <w:r w:rsidRPr="0019623D">
        <w:rPr>
          <w:rFonts w:ascii="Courier New" w:hAnsi="Courier New" w:cs="Courier New"/>
          <w:sz w:val="20"/>
        </w:rPr>
        <w:t>jrios@jaime-</w:t>
      </w:r>
      <w:proofErr w:type="gramStart"/>
      <w:r w:rsidRPr="0019623D">
        <w:rPr>
          <w:rFonts w:ascii="Courier New" w:hAnsi="Courier New" w:cs="Courier New"/>
          <w:sz w:val="20"/>
        </w:rPr>
        <w:t>virtualbox</w:t>
      </w:r>
      <w:proofErr w:type="spellEnd"/>
      <w:r w:rsidRPr="0019623D">
        <w:rPr>
          <w:rFonts w:ascii="Courier New" w:hAnsi="Courier New" w:cs="Courier New"/>
          <w:sz w:val="20"/>
        </w:rPr>
        <w:t>:~</w:t>
      </w:r>
      <w:proofErr w:type="gramEnd"/>
      <w:r w:rsidRPr="0019623D">
        <w:rPr>
          <w:rFonts w:ascii="Courier New" w:hAnsi="Courier New" w:cs="Courier New"/>
          <w:sz w:val="20"/>
        </w:rPr>
        <w:t xml:space="preserve">$ cd </w:t>
      </w:r>
      <w:proofErr w:type="spellStart"/>
      <w:r w:rsidRPr="0019623D">
        <w:rPr>
          <w:rFonts w:ascii="Courier New" w:hAnsi="Courier New" w:cs="Courier New"/>
          <w:sz w:val="20"/>
        </w:rPr>
        <w:t>metabase</w:t>
      </w:r>
      <w:proofErr w:type="spellEnd"/>
    </w:p>
    <w:p w14:paraId="24A79162" w14:textId="77777777" w:rsidR="002B3D3E" w:rsidRPr="0019623D" w:rsidRDefault="002B3D3E" w:rsidP="002B3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roofErr w:type="spellStart"/>
      <w:r w:rsidRPr="0019623D">
        <w:rPr>
          <w:rFonts w:ascii="Courier New" w:hAnsi="Courier New" w:cs="Courier New"/>
          <w:sz w:val="20"/>
        </w:rPr>
        <w:t>jrios@jaime-</w:t>
      </w:r>
      <w:proofErr w:type="gramStart"/>
      <w:r w:rsidRPr="0019623D">
        <w:rPr>
          <w:rFonts w:ascii="Courier New" w:hAnsi="Courier New" w:cs="Courier New"/>
          <w:sz w:val="20"/>
        </w:rPr>
        <w:t>virtualbox</w:t>
      </w:r>
      <w:proofErr w:type="spellEnd"/>
      <w:r w:rsidRPr="0019623D">
        <w:rPr>
          <w:rFonts w:ascii="Courier New" w:hAnsi="Courier New" w:cs="Courier New"/>
          <w:sz w:val="20"/>
        </w:rPr>
        <w:t>:~</w:t>
      </w:r>
      <w:proofErr w:type="gramEnd"/>
      <w:r w:rsidRPr="0019623D">
        <w:rPr>
          <w:rFonts w:ascii="Courier New" w:hAnsi="Courier New" w:cs="Courier New"/>
          <w:sz w:val="20"/>
        </w:rPr>
        <w:t>/</w:t>
      </w:r>
      <w:proofErr w:type="spellStart"/>
      <w:r w:rsidRPr="0019623D">
        <w:rPr>
          <w:rFonts w:ascii="Courier New" w:hAnsi="Courier New" w:cs="Courier New"/>
          <w:sz w:val="20"/>
        </w:rPr>
        <w:t>metabase</w:t>
      </w:r>
      <w:proofErr w:type="spellEnd"/>
      <w:r w:rsidRPr="0019623D">
        <w:rPr>
          <w:rFonts w:ascii="Courier New" w:hAnsi="Courier New" w:cs="Courier New"/>
          <w:sz w:val="20"/>
        </w:rPr>
        <w:t>$ java -version</w:t>
      </w:r>
    </w:p>
    <w:p w14:paraId="4B813158" w14:textId="77777777" w:rsidR="002B3D3E" w:rsidRPr="0019623D" w:rsidRDefault="002B3D3E" w:rsidP="002B3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roofErr w:type="spellStart"/>
      <w:r w:rsidRPr="0019623D">
        <w:rPr>
          <w:rFonts w:ascii="Courier New" w:hAnsi="Courier New" w:cs="Courier New"/>
          <w:sz w:val="20"/>
        </w:rPr>
        <w:t>openjdk</w:t>
      </w:r>
      <w:proofErr w:type="spellEnd"/>
      <w:r w:rsidRPr="0019623D">
        <w:rPr>
          <w:rFonts w:ascii="Courier New" w:hAnsi="Courier New" w:cs="Courier New"/>
          <w:sz w:val="20"/>
        </w:rPr>
        <w:t xml:space="preserve"> version "11.0.18" 2023-01-17</w:t>
      </w:r>
    </w:p>
    <w:p w14:paraId="364EE785" w14:textId="77777777" w:rsidR="002B3D3E" w:rsidRPr="0019623D" w:rsidRDefault="002B3D3E" w:rsidP="002B3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19623D">
        <w:rPr>
          <w:rFonts w:ascii="Courier New" w:hAnsi="Courier New" w:cs="Courier New"/>
          <w:sz w:val="20"/>
        </w:rPr>
        <w:t>OpenJDK Runtime Environment (build 11.0.18+10-post-Ubuntu-0ubuntu120.04.1)</w:t>
      </w:r>
    </w:p>
    <w:p w14:paraId="0C149809" w14:textId="77777777" w:rsidR="002B3D3E" w:rsidRPr="0019623D" w:rsidRDefault="002B3D3E" w:rsidP="002B3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19623D">
        <w:rPr>
          <w:rFonts w:ascii="Courier New" w:hAnsi="Courier New" w:cs="Courier New"/>
          <w:sz w:val="20"/>
        </w:rPr>
        <w:t>OpenJDK 64-Bit Server VM (build 11.0.18+10-post-Ubuntu-0ubuntu120.04.1, mixed mode, sharing)</w:t>
      </w:r>
    </w:p>
    <w:p w14:paraId="3551FAF3" w14:textId="0D194606" w:rsidR="002B3D3E" w:rsidRPr="0019623D" w:rsidRDefault="002B3D3E" w:rsidP="002B3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roofErr w:type="spellStart"/>
      <w:r w:rsidRPr="0019623D">
        <w:rPr>
          <w:rFonts w:ascii="Courier New" w:hAnsi="Courier New" w:cs="Courier New"/>
          <w:sz w:val="20"/>
        </w:rPr>
        <w:lastRenderedPageBreak/>
        <w:t>jrios@jaime-</w:t>
      </w:r>
      <w:proofErr w:type="gramStart"/>
      <w:r w:rsidRPr="0019623D">
        <w:rPr>
          <w:rFonts w:ascii="Courier New" w:hAnsi="Courier New" w:cs="Courier New"/>
          <w:sz w:val="20"/>
        </w:rPr>
        <w:t>virtualbox</w:t>
      </w:r>
      <w:proofErr w:type="spellEnd"/>
      <w:r w:rsidRPr="0019623D">
        <w:rPr>
          <w:rFonts w:ascii="Courier New" w:hAnsi="Courier New" w:cs="Courier New"/>
          <w:sz w:val="20"/>
        </w:rPr>
        <w:t>:~</w:t>
      </w:r>
      <w:proofErr w:type="gramEnd"/>
      <w:r w:rsidRPr="0019623D">
        <w:rPr>
          <w:rFonts w:ascii="Courier New" w:hAnsi="Courier New" w:cs="Courier New"/>
          <w:sz w:val="20"/>
        </w:rPr>
        <w:t>/</w:t>
      </w:r>
      <w:proofErr w:type="spellStart"/>
      <w:r w:rsidRPr="0019623D">
        <w:rPr>
          <w:rFonts w:ascii="Courier New" w:hAnsi="Courier New" w:cs="Courier New"/>
          <w:sz w:val="20"/>
        </w:rPr>
        <w:t>metabase</w:t>
      </w:r>
      <w:proofErr w:type="spellEnd"/>
      <w:r w:rsidRPr="0019623D">
        <w:rPr>
          <w:rFonts w:ascii="Courier New" w:hAnsi="Courier New" w:cs="Courier New"/>
          <w:sz w:val="20"/>
        </w:rPr>
        <w:t>$ java -jar metabase.jar</w:t>
      </w:r>
    </w:p>
    <w:p w14:paraId="485288F9" w14:textId="77777777" w:rsidR="00E5277C" w:rsidRDefault="00E5277C" w:rsidP="002B3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p>
    <w:p w14:paraId="6953A21F" w14:textId="77777777" w:rsidR="00CE50B3" w:rsidRDefault="00CE50B3" w:rsidP="002B3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p>
    <w:p w14:paraId="5DB7307F" w14:textId="723DA18E" w:rsidR="00CE50B3" w:rsidRDefault="00CE50B3" w:rsidP="002B3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This failed for me the first time – so I had to kick off the below command</w:t>
      </w:r>
      <w:r w:rsidR="0019623D">
        <w:rPr>
          <w:rFonts w:cstheme="minorHAnsi"/>
        </w:rPr>
        <w:t xml:space="preserve"> – as suggested in an error message displayed to screen</w:t>
      </w:r>
      <w:r>
        <w:rPr>
          <w:rFonts w:cstheme="minorHAnsi"/>
        </w:rPr>
        <w:t>:</w:t>
      </w:r>
    </w:p>
    <w:p w14:paraId="15AAFC5A" w14:textId="60D49E00" w:rsidR="0062560F" w:rsidRPr="0019623D" w:rsidRDefault="0062560F" w:rsidP="00605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19623D">
        <w:rPr>
          <w:rFonts w:ascii="Courier New" w:hAnsi="Courier New" w:cs="Courier New"/>
          <w:sz w:val="20"/>
        </w:rPr>
        <w:t>java -jar metabase.jar migrate release-</w:t>
      </w:r>
      <w:proofErr w:type="gramStart"/>
      <w:r w:rsidRPr="0019623D">
        <w:rPr>
          <w:rFonts w:ascii="Courier New" w:hAnsi="Courier New" w:cs="Courier New"/>
          <w:sz w:val="20"/>
        </w:rPr>
        <w:t>locks</w:t>
      </w:r>
      <w:proofErr w:type="gramEnd"/>
    </w:p>
    <w:p w14:paraId="3A1280D4" w14:textId="60BF0BF4" w:rsidR="00CE50B3" w:rsidRDefault="00CE50B3" w:rsidP="00605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DF14EC7" w14:textId="2CA6221D" w:rsidR="0019623D" w:rsidRDefault="0019623D" w:rsidP="00605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second attempt </w:t>
      </w:r>
      <w:r w:rsidR="001E0DA9">
        <w:t>was then successful</w:t>
      </w:r>
      <w:r w:rsidR="00EB6753">
        <w:t>:</w:t>
      </w:r>
    </w:p>
    <w:p w14:paraId="0664FC03" w14:textId="6B81D3DE" w:rsidR="001A3BD5" w:rsidRPr="001B1F25" w:rsidRDefault="00CE50B3" w:rsidP="00605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1B1F25">
        <w:rPr>
          <w:rFonts w:ascii="Courier New" w:hAnsi="Courier New" w:cs="Courier New"/>
          <w:sz w:val="20"/>
        </w:rPr>
        <w:t>java -jar metabase.jar</w:t>
      </w:r>
    </w:p>
    <w:p w14:paraId="56E6E87A" w14:textId="77777777" w:rsidR="001E0DA9" w:rsidRDefault="001E0DA9" w:rsidP="00605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p>
    <w:p w14:paraId="639D5A90" w14:textId="7FA1FC98" w:rsidR="001E0DA9" w:rsidRDefault="001E0DA9" w:rsidP="00605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Two key lines in the messages displayed to screen that indicate success are:</w:t>
      </w:r>
    </w:p>
    <w:p w14:paraId="1928D93E" w14:textId="5CC8872B" w:rsidR="001E0DA9" w:rsidRPr="001B1F25" w:rsidRDefault="00EB6753" w:rsidP="00605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1F25">
        <w:rPr>
          <w:rFonts w:ascii="Courier New" w:hAnsi="Courier New" w:cs="Courier New"/>
          <w:sz w:val="18"/>
          <w:szCs w:val="18"/>
        </w:rPr>
        <w:t xml:space="preserve">2023-04-16 21:12:03,443 INFO </w:t>
      </w:r>
      <w:proofErr w:type="spellStart"/>
      <w:proofErr w:type="gramStart"/>
      <w:r w:rsidRPr="001B1F25">
        <w:rPr>
          <w:rFonts w:ascii="Courier New" w:hAnsi="Courier New" w:cs="Courier New"/>
          <w:sz w:val="18"/>
          <w:szCs w:val="18"/>
        </w:rPr>
        <w:t>metabase.core</w:t>
      </w:r>
      <w:proofErr w:type="spellEnd"/>
      <w:proofErr w:type="gramEnd"/>
      <w:r w:rsidRPr="001B1F25">
        <w:rPr>
          <w:rFonts w:ascii="Courier New" w:hAnsi="Courier New" w:cs="Courier New"/>
          <w:sz w:val="18"/>
          <w:szCs w:val="18"/>
        </w:rPr>
        <w:t xml:space="preserve"> :: </w:t>
      </w:r>
      <w:proofErr w:type="spellStart"/>
      <w:r w:rsidRPr="001B1F25">
        <w:rPr>
          <w:rFonts w:ascii="Courier New" w:hAnsi="Courier New" w:cs="Courier New"/>
          <w:sz w:val="18"/>
          <w:szCs w:val="18"/>
        </w:rPr>
        <w:t>Metabase</w:t>
      </w:r>
      <w:proofErr w:type="spellEnd"/>
      <w:r w:rsidRPr="001B1F25">
        <w:rPr>
          <w:rFonts w:ascii="Courier New" w:hAnsi="Courier New" w:cs="Courier New"/>
          <w:sz w:val="18"/>
          <w:szCs w:val="18"/>
        </w:rPr>
        <w:t xml:space="preserve"> Initialization COMPLETE</w:t>
      </w:r>
    </w:p>
    <w:p w14:paraId="2309F11A" w14:textId="342A4116" w:rsidR="00A401F9" w:rsidRDefault="00A401F9" w:rsidP="00605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 and</w:t>
      </w:r>
    </w:p>
    <w:p w14:paraId="7BD7067C" w14:textId="6AB87249" w:rsidR="00A401F9" w:rsidRPr="00EB6753" w:rsidRDefault="00A401F9" w:rsidP="00605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r w:rsidRPr="00EB6753">
        <w:rPr>
          <w:rFonts w:ascii="Courier New" w:hAnsi="Courier New" w:cs="Courier New"/>
          <w:sz w:val="16"/>
          <w:szCs w:val="16"/>
        </w:rPr>
        <w:t xml:space="preserve">2023-04-16 21:12:47,985 INFO </w:t>
      </w:r>
      <w:proofErr w:type="spellStart"/>
      <w:proofErr w:type="gramStart"/>
      <w:r w:rsidRPr="00EB6753">
        <w:rPr>
          <w:rFonts w:ascii="Courier New" w:hAnsi="Courier New" w:cs="Courier New"/>
          <w:sz w:val="16"/>
          <w:szCs w:val="16"/>
        </w:rPr>
        <w:t>middleware.misc</w:t>
      </w:r>
      <w:proofErr w:type="spellEnd"/>
      <w:proofErr w:type="gramEnd"/>
      <w:r w:rsidRPr="00EB6753">
        <w:rPr>
          <w:rFonts w:ascii="Courier New" w:hAnsi="Courier New" w:cs="Courier New"/>
          <w:sz w:val="16"/>
          <w:szCs w:val="16"/>
        </w:rPr>
        <w:t xml:space="preserve"> :: Setting </w:t>
      </w:r>
      <w:proofErr w:type="spellStart"/>
      <w:r w:rsidRPr="00EB6753">
        <w:rPr>
          <w:rFonts w:ascii="Courier New" w:hAnsi="Courier New" w:cs="Courier New"/>
          <w:sz w:val="16"/>
          <w:szCs w:val="16"/>
        </w:rPr>
        <w:t>Metabase</w:t>
      </w:r>
      <w:proofErr w:type="spellEnd"/>
      <w:r w:rsidRPr="00EB6753">
        <w:rPr>
          <w:rFonts w:ascii="Courier New" w:hAnsi="Courier New" w:cs="Courier New"/>
          <w:sz w:val="16"/>
          <w:szCs w:val="16"/>
        </w:rPr>
        <w:t xml:space="preserve"> site URL to localhost:3000</w:t>
      </w:r>
    </w:p>
    <w:p w14:paraId="4E625984" w14:textId="77777777" w:rsidR="00494BB8" w:rsidRDefault="00494BB8" w:rsidP="00B96B8D">
      <w:pPr>
        <w:spacing w:line="480" w:lineRule="auto"/>
        <w:rPr>
          <w:szCs w:val="24"/>
        </w:rPr>
      </w:pPr>
    </w:p>
    <w:p w14:paraId="1123B55D" w14:textId="36748413" w:rsidR="0049520C" w:rsidRDefault="000567D8" w:rsidP="00B96B8D">
      <w:pPr>
        <w:spacing w:line="480" w:lineRule="auto"/>
        <w:rPr>
          <w:szCs w:val="24"/>
        </w:rPr>
      </w:pPr>
      <w:r>
        <w:rPr>
          <w:szCs w:val="24"/>
        </w:rPr>
        <w:t>During setup – one can initiate a connection to the database.</w:t>
      </w:r>
    </w:p>
    <w:tbl>
      <w:tblPr>
        <w:tblStyle w:val="TableGrid"/>
        <w:tblW w:w="0" w:type="auto"/>
        <w:tblLook w:val="04A0" w:firstRow="1" w:lastRow="0" w:firstColumn="1" w:lastColumn="0" w:noHBand="0" w:noVBand="1"/>
      </w:tblPr>
      <w:tblGrid>
        <w:gridCol w:w="4675"/>
        <w:gridCol w:w="4675"/>
      </w:tblGrid>
      <w:tr w:rsidR="000567D8" w14:paraId="51B6ACA7" w14:textId="77777777" w:rsidTr="000567D8">
        <w:tc>
          <w:tcPr>
            <w:tcW w:w="4675" w:type="dxa"/>
          </w:tcPr>
          <w:p w14:paraId="72637A78" w14:textId="2EFBAE29" w:rsidR="000567D8" w:rsidRDefault="000567D8" w:rsidP="00B96B8D">
            <w:pPr>
              <w:spacing w:line="480" w:lineRule="auto"/>
              <w:rPr>
                <w:szCs w:val="24"/>
              </w:rPr>
            </w:pPr>
            <w:r w:rsidRPr="0049520C">
              <w:rPr>
                <w:noProof/>
                <w:szCs w:val="24"/>
              </w:rPr>
              <w:drawing>
                <wp:inline distT="0" distB="0" distL="0" distR="0" wp14:anchorId="08552BE5" wp14:editId="13E8DDCB">
                  <wp:extent cx="2828003" cy="1873250"/>
                  <wp:effectExtent l="0" t="0" r="0" b="0"/>
                  <wp:docPr id="188974179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41792" name="Picture 1" descr="Graphical user interface, text, application, email&#10;&#10;Description automatically generated"/>
                          <pic:cNvPicPr/>
                        </pic:nvPicPr>
                        <pic:blipFill>
                          <a:blip r:embed="rId36"/>
                          <a:stretch>
                            <a:fillRect/>
                          </a:stretch>
                        </pic:blipFill>
                        <pic:spPr>
                          <a:xfrm>
                            <a:off x="0" y="0"/>
                            <a:ext cx="2838715" cy="1880346"/>
                          </a:xfrm>
                          <a:prstGeom prst="rect">
                            <a:avLst/>
                          </a:prstGeom>
                        </pic:spPr>
                      </pic:pic>
                    </a:graphicData>
                  </a:graphic>
                </wp:inline>
              </w:drawing>
            </w:r>
          </w:p>
        </w:tc>
        <w:tc>
          <w:tcPr>
            <w:tcW w:w="4675" w:type="dxa"/>
          </w:tcPr>
          <w:p w14:paraId="6D5E3225" w14:textId="01F578D4" w:rsidR="000567D8" w:rsidRDefault="000567D8" w:rsidP="00B96B8D">
            <w:pPr>
              <w:spacing w:line="480" w:lineRule="auto"/>
              <w:rPr>
                <w:szCs w:val="24"/>
              </w:rPr>
            </w:pPr>
            <w:r w:rsidRPr="000567D8">
              <w:rPr>
                <w:noProof/>
                <w:szCs w:val="24"/>
              </w:rPr>
              <w:drawing>
                <wp:inline distT="0" distB="0" distL="0" distR="0" wp14:anchorId="41290241" wp14:editId="3E11376F">
                  <wp:extent cx="2791863" cy="3937000"/>
                  <wp:effectExtent l="0" t="0" r="8890" b="6350"/>
                  <wp:docPr id="136881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10129" name=""/>
                          <pic:cNvPicPr/>
                        </pic:nvPicPr>
                        <pic:blipFill>
                          <a:blip r:embed="rId37"/>
                          <a:stretch>
                            <a:fillRect/>
                          </a:stretch>
                        </pic:blipFill>
                        <pic:spPr>
                          <a:xfrm>
                            <a:off x="0" y="0"/>
                            <a:ext cx="2818321" cy="3974310"/>
                          </a:xfrm>
                          <a:prstGeom prst="rect">
                            <a:avLst/>
                          </a:prstGeom>
                        </pic:spPr>
                      </pic:pic>
                    </a:graphicData>
                  </a:graphic>
                </wp:inline>
              </w:drawing>
            </w:r>
          </w:p>
        </w:tc>
      </w:tr>
    </w:tbl>
    <w:p w14:paraId="0FEC3145" w14:textId="77777777" w:rsidR="000567D8" w:rsidRDefault="000567D8" w:rsidP="00B96B8D">
      <w:pPr>
        <w:spacing w:line="480" w:lineRule="auto"/>
        <w:rPr>
          <w:szCs w:val="24"/>
        </w:rPr>
      </w:pPr>
    </w:p>
    <w:p w14:paraId="0A2451AC" w14:textId="77777777" w:rsidR="00EB6753" w:rsidRDefault="00EB6753" w:rsidP="00B96B8D">
      <w:pPr>
        <w:spacing w:line="480" w:lineRule="auto"/>
        <w:rPr>
          <w:szCs w:val="24"/>
        </w:rPr>
      </w:pPr>
    </w:p>
    <w:p w14:paraId="46761177" w14:textId="77777777" w:rsidR="00D55283" w:rsidRDefault="00D55283" w:rsidP="00B96B8D">
      <w:pPr>
        <w:spacing w:line="480" w:lineRule="auto"/>
        <w:rPr>
          <w:szCs w:val="24"/>
        </w:rPr>
      </w:pPr>
    </w:p>
    <w:p w14:paraId="7BB9192F" w14:textId="111A7D24" w:rsidR="00570BB4" w:rsidRPr="00440FD4" w:rsidRDefault="00AE765F" w:rsidP="00440FD4">
      <w:pPr>
        <w:spacing w:line="480" w:lineRule="auto"/>
        <w:jc w:val="center"/>
        <w:rPr>
          <w:b/>
          <w:bCs/>
          <w:szCs w:val="24"/>
        </w:rPr>
      </w:pPr>
      <w:r w:rsidRPr="00440FD4">
        <w:rPr>
          <w:b/>
          <w:bCs/>
          <w:szCs w:val="24"/>
        </w:rPr>
        <w:lastRenderedPageBreak/>
        <w:t>Bibliography</w:t>
      </w:r>
    </w:p>
    <w:p w14:paraId="5DAB46FD" w14:textId="11202710" w:rsidR="009160C4" w:rsidRDefault="009160C4" w:rsidP="00916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sidRPr="008A28EC">
        <w:rPr>
          <w:szCs w:val="24"/>
        </w:rPr>
        <w:t xml:space="preserve">Drake, M. (2022, March 18). </w:t>
      </w:r>
      <w:r w:rsidRPr="008A28EC">
        <w:rPr>
          <w:i/>
          <w:iCs/>
          <w:szCs w:val="24"/>
        </w:rPr>
        <w:t>How To Install PostgreSQL on Ubuntu 20.04</w:t>
      </w:r>
      <w:r w:rsidRPr="008A28EC">
        <w:rPr>
          <w:szCs w:val="24"/>
        </w:rPr>
        <w:t xml:space="preserve">. </w:t>
      </w:r>
      <w:proofErr w:type="spellStart"/>
      <w:r w:rsidRPr="008A28EC">
        <w:rPr>
          <w:szCs w:val="24"/>
        </w:rPr>
        <w:t>DigitalOcean</w:t>
      </w:r>
      <w:proofErr w:type="spellEnd"/>
      <w:r w:rsidRPr="008A28EC">
        <w:rPr>
          <w:szCs w:val="24"/>
        </w:rPr>
        <w:t xml:space="preserve">. </w:t>
      </w:r>
      <w:hyperlink r:id="rId38" w:history="1">
        <w:r w:rsidR="008A28EC" w:rsidRPr="00B100A1">
          <w:rPr>
            <w:rStyle w:val="Hyperlink"/>
            <w:szCs w:val="24"/>
          </w:rPr>
          <w:t>https://www.digitalocean.com/community/tutorials/how-to-install-postgresql-on-ubuntu-20-04-quickstart</w:t>
        </w:r>
      </w:hyperlink>
    </w:p>
    <w:p w14:paraId="6FE92131" w14:textId="12CC50B0" w:rsidR="009160C4" w:rsidRDefault="009160C4" w:rsidP="00854B9D"/>
    <w:p w14:paraId="03F11A37" w14:textId="619D7046" w:rsidR="00854B9D" w:rsidRDefault="00854B9D" w:rsidP="00854B9D">
      <w:proofErr w:type="spellStart"/>
      <w:r w:rsidRPr="00B302B7">
        <w:t>Gaenger</w:t>
      </w:r>
      <w:proofErr w:type="spellEnd"/>
      <w:r w:rsidRPr="00B302B7">
        <w:t xml:space="preserve">, S. (2020, June 29). </w:t>
      </w:r>
      <w:r w:rsidRPr="00F83FA0">
        <w:rPr>
          <w:i/>
          <w:iCs/>
        </w:rPr>
        <w:t>The 11 Best Data Visualization Tools for SQL</w:t>
      </w:r>
      <w:r w:rsidRPr="00B302B7">
        <w:t xml:space="preserve">. </w:t>
      </w:r>
      <w:proofErr w:type="spellStart"/>
      <w:r w:rsidRPr="00B302B7">
        <w:t>Chartio</w:t>
      </w:r>
      <w:proofErr w:type="spellEnd"/>
      <w:r w:rsidRPr="00B302B7">
        <w:t xml:space="preserve">. </w:t>
      </w:r>
      <w:hyperlink r:id="rId39" w:history="1">
        <w:r w:rsidRPr="004B3181">
          <w:rPr>
            <w:rStyle w:val="Hyperlink"/>
          </w:rPr>
          <w:t>https://chartio.com/learn/business-intelligence/the-11-best-data-visualization-tools-for-sql/</w:t>
        </w:r>
      </w:hyperlink>
    </w:p>
    <w:p w14:paraId="53876148" w14:textId="77777777" w:rsidR="00854B9D" w:rsidRDefault="00854B9D" w:rsidP="00854B9D"/>
    <w:p w14:paraId="0BABF4EE" w14:textId="77777777" w:rsidR="00854B9D" w:rsidRDefault="00854B9D" w:rsidP="00854B9D">
      <w:proofErr w:type="spellStart"/>
      <w:r w:rsidRPr="00AD1897">
        <w:t>Kamat</w:t>
      </w:r>
      <w:proofErr w:type="spellEnd"/>
      <w:r w:rsidRPr="00AD1897">
        <w:t xml:space="preserve">, S. (2023, March 6). </w:t>
      </w:r>
      <w:r w:rsidRPr="00084D75">
        <w:rPr>
          <w:i/>
          <w:iCs/>
        </w:rPr>
        <w:t xml:space="preserve">What </w:t>
      </w:r>
      <w:proofErr w:type="gramStart"/>
      <w:r w:rsidRPr="00084D75">
        <w:rPr>
          <w:i/>
          <w:iCs/>
        </w:rPr>
        <w:t>are</w:t>
      </w:r>
      <w:proofErr w:type="gramEnd"/>
      <w:r w:rsidRPr="00084D75">
        <w:rPr>
          <w:i/>
          <w:iCs/>
        </w:rPr>
        <w:t xml:space="preserve"> Airflow and </w:t>
      </w:r>
      <w:proofErr w:type="spellStart"/>
      <w:r w:rsidRPr="00084D75">
        <w:rPr>
          <w:i/>
          <w:iCs/>
        </w:rPr>
        <w:t>Nifi</w:t>
      </w:r>
      <w:proofErr w:type="spellEnd"/>
      <w:r w:rsidRPr="00084D75">
        <w:rPr>
          <w:i/>
          <w:iCs/>
        </w:rPr>
        <w:t xml:space="preserve"> and How are They Different? | Scalable Data Integration Tools for Your Business</w:t>
      </w:r>
      <w:r w:rsidRPr="00AD1897">
        <w:t xml:space="preserve">. Data, AI &amp; Product Engineering | </w:t>
      </w:r>
      <w:proofErr w:type="spellStart"/>
      <w:r w:rsidRPr="00AD1897">
        <w:t>Algoscale</w:t>
      </w:r>
      <w:proofErr w:type="spellEnd"/>
      <w:r w:rsidRPr="00AD1897">
        <w:t xml:space="preserve">. </w:t>
      </w:r>
      <w:hyperlink r:id="rId40" w:history="1">
        <w:r w:rsidRPr="00530FCE">
          <w:rPr>
            <w:rStyle w:val="Hyperlink"/>
          </w:rPr>
          <w:t>https://algoscale.com/blog/airflow-and-nifi-data-integration-tools</w:t>
        </w:r>
      </w:hyperlink>
    </w:p>
    <w:p w14:paraId="5EE005E8" w14:textId="77777777" w:rsidR="00854B9D" w:rsidRDefault="00854B9D" w:rsidP="00854B9D"/>
    <w:p w14:paraId="00A0FB35" w14:textId="1A78708B" w:rsidR="00660038" w:rsidRDefault="00660038" w:rsidP="00854B9D">
      <w:proofErr w:type="spellStart"/>
      <w:r w:rsidRPr="00660038">
        <w:t>Kervizic</w:t>
      </w:r>
      <w:proofErr w:type="spellEnd"/>
      <w:r w:rsidRPr="00660038">
        <w:t xml:space="preserve">, J. (2021, December 10). </w:t>
      </w:r>
      <w:r w:rsidRPr="00660038">
        <w:rPr>
          <w:i/>
          <w:iCs/>
        </w:rPr>
        <w:t>10 Benefits to using Airflow - Hacking Analytics</w:t>
      </w:r>
      <w:r w:rsidRPr="00660038">
        <w:t>.</w:t>
      </w:r>
      <w:r>
        <w:t xml:space="preserve"> </w:t>
      </w:r>
      <w:r w:rsidRPr="00660038">
        <w:t xml:space="preserve">Medium. </w:t>
      </w:r>
      <w:hyperlink r:id="rId41" w:history="1">
        <w:r w:rsidRPr="00604161">
          <w:rPr>
            <w:rStyle w:val="Hyperlink"/>
          </w:rPr>
          <w:t>https://medium.com/analytics-and-data/10-benefits-to-using-airflow-33d312537bae</w:t>
        </w:r>
      </w:hyperlink>
    </w:p>
    <w:p w14:paraId="69B6408B" w14:textId="77777777" w:rsidR="00660038" w:rsidRDefault="00660038" w:rsidP="00854B9D"/>
    <w:p w14:paraId="534F7F01" w14:textId="4404A0FE" w:rsidR="00854B9D" w:rsidRDefault="00854B9D" w:rsidP="00854B9D">
      <w:r w:rsidRPr="00E10330">
        <w:t xml:space="preserve">Kumar, M. (2022, August 17). </w:t>
      </w:r>
      <w:r w:rsidRPr="00616C6E">
        <w:rPr>
          <w:i/>
          <w:iCs/>
        </w:rPr>
        <w:t>Setting up Apache-Airflow in Ubuntu</w:t>
      </w:r>
      <w:r w:rsidRPr="00E10330">
        <w:t xml:space="preserve">. Medium. </w:t>
      </w:r>
      <w:hyperlink r:id="rId42" w:history="1">
        <w:r w:rsidR="00F15912" w:rsidRPr="00B100A1">
          <w:rPr>
            <w:rStyle w:val="Hyperlink"/>
          </w:rPr>
          <w:t>https://medium.com/international-school-of-ai-data-science/setting-up-apache-airflow-in-ubuntu-324cfcee1427</w:t>
        </w:r>
      </w:hyperlink>
    </w:p>
    <w:p w14:paraId="2BC82E85" w14:textId="77777777" w:rsidR="00854B9D" w:rsidRPr="002B23ED" w:rsidRDefault="00854B9D" w:rsidP="00854B9D"/>
    <w:p w14:paraId="39AD6009" w14:textId="1F2EB4BD" w:rsidR="00854B9D" w:rsidRDefault="00854B9D" w:rsidP="00854B9D">
      <w:pPr>
        <w:shd w:val="clear" w:color="auto" w:fill="FFFFFF"/>
        <w:spacing w:line="270" w:lineRule="atLeast"/>
        <w:rPr>
          <w:rFonts w:cstheme="minorHAnsi"/>
        </w:rPr>
      </w:pPr>
      <w:r w:rsidRPr="002B23ED">
        <w:rPr>
          <w:rFonts w:cstheme="minorHAnsi"/>
        </w:rPr>
        <w:t xml:space="preserve">L. (n.d.). </w:t>
      </w:r>
      <w:r w:rsidRPr="00FF326A">
        <w:rPr>
          <w:rFonts w:cstheme="minorHAnsi"/>
          <w:i/>
          <w:iCs/>
        </w:rPr>
        <w:t xml:space="preserve">GitHub - </w:t>
      </w:r>
      <w:proofErr w:type="spellStart"/>
      <w:r w:rsidRPr="00FF326A">
        <w:rPr>
          <w:rFonts w:cstheme="minorHAnsi"/>
          <w:i/>
          <w:iCs/>
        </w:rPr>
        <w:t>logpai</w:t>
      </w:r>
      <w:proofErr w:type="spellEnd"/>
      <w:r w:rsidRPr="00FF326A">
        <w:rPr>
          <w:rFonts w:cstheme="minorHAnsi"/>
          <w:i/>
          <w:iCs/>
        </w:rPr>
        <w:t>/</w:t>
      </w:r>
      <w:proofErr w:type="spellStart"/>
      <w:r w:rsidRPr="00FF326A">
        <w:rPr>
          <w:rFonts w:cstheme="minorHAnsi"/>
          <w:i/>
          <w:iCs/>
        </w:rPr>
        <w:t>loghub</w:t>
      </w:r>
      <w:proofErr w:type="spellEnd"/>
      <w:r w:rsidRPr="00FF326A">
        <w:rPr>
          <w:rFonts w:cstheme="minorHAnsi"/>
          <w:i/>
          <w:iCs/>
        </w:rPr>
        <w:t>: A large collection of system log datasets for log analysis research</w:t>
      </w:r>
      <w:r w:rsidRPr="002B23ED">
        <w:rPr>
          <w:rFonts w:cstheme="minorHAnsi"/>
        </w:rPr>
        <w:t xml:space="preserve">. GitHub. </w:t>
      </w:r>
      <w:hyperlink r:id="rId43" w:history="1">
        <w:r w:rsidR="00F15912" w:rsidRPr="00B100A1">
          <w:rPr>
            <w:rStyle w:val="Hyperlink"/>
            <w:rFonts w:cstheme="minorHAnsi"/>
          </w:rPr>
          <w:t>https://github.com/logpai/loghub</w:t>
        </w:r>
      </w:hyperlink>
    </w:p>
    <w:p w14:paraId="4B4A0A31" w14:textId="77777777" w:rsidR="00854B9D" w:rsidRDefault="00854B9D" w:rsidP="00854B9D"/>
    <w:p w14:paraId="45BBC088" w14:textId="77777777" w:rsidR="008E6610" w:rsidRDefault="008E6610" w:rsidP="008E6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r w:rsidRPr="00202858">
        <w:rPr>
          <w:i/>
          <w:iCs/>
          <w:szCs w:val="24"/>
        </w:rPr>
        <w:t>Log Aggregation: What It Is &amp; How It Works.</w:t>
      </w:r>
      <w:r>
        <w:rPr>
          <w:szCs w:val="24"/>
        </w:rPr>
        <w:t xml:space="preserve"> </w:t>
      </w:r>
      <w:r w:rsidRPr="00994AE1">
        <w:rPr>
          <w:szCs w:val="24"/>
        </w:rPr>
        <w:t xml:space="preserve">(2021, August 3). Datadog. </w:t>
      </w:r>
      <w:hyperlink r:id="rId44" w:anchor=":~:text=to%20learn%20more-,What%20is%20log%20aggregation%3F,to%20facilitate%20streamlined%20log%20analysis" w:history="1">
        <w:r w:rsidRPr="00604161">
          <w:rPr>
            <w:rStyle w:val="Hyperlink"/>
            <w:szCs w:val="24"/>
          </w:rPr>
          <w:t>https://www.datadoghq.com/knowledge-center/log-aggregation/#:~:text=to%20learn%20more-,What%20is%20log%20aggregation%3F,to%20facilitate%20streamlined%20log%20analysis</w:t>
        </w:r>
      </w:hyperlink>
      <w:r w:rsidRPr="00994AE1">
        <w:rPr>
          <w:szCs w:val="24"/>
        </w:rPr>
        <w:t>.</w:t>
      </w:r>
    </w:p>
    <w:p w14:paraId="523E93DF" w14:textId="77777777" w:rsidR="008E6610" w:rsidRDefault="008E6610" w:rsidP="00854B9D"/>
    <w:p w14:paraId="2BEFA71F" w14:textId="77777777" w:rsidR="00DA3E71" w:rsidRDefault="00DA3E71" w:rsidP="00DA3E71">
      <w:r w:rsidRPr="009619DB">
        <w:rPr>
          <w:i/>
          <w:iCs/>
        </w:rPr>
        <w:t>Modules</w:t>
      </w:r>
      <w:r w:rsidRPr="009619DB">
        <w:t xml:space="preserve">. (n.d.). Python Documentation. </w:t>
      </w:r>
      <w:hyperlink r:id="rId45" w:history="1">
        <w:r w:rsidRPr="00662F01">
          <w:rPr>
            <w:rStyle w:val="Hyperlink"/>
          </w:rPr>
          <w:t>https://docs.python.org/3/tutorial/modules.html</w:t>
        </w:r>
      </w:hyperlink>
    </w:p>
    <w:p w14:paraId="7831DCC7" w14:textId="77777777" w:rsidR="00DA3E71" w:rsidRDefault="00DA3E71" w:rsidP="00854B9D"/>
    <w:p w14:paraId="16B7CFD1" w14:textId="77777777" w:rsidR="009730A6" w:rsidRDefault="009730A6" w:rsidP="009730A6">
      <w:pPr>
        <w:rPr>
          <w:color w:val="211D2B"/>
          <w:szCs w:val="24"/>
          <w:bdr w:val="none" w:sz="0" w:space="0" w:color="auto" w:frame="1"/>
        </w:rPr>
      </w:pPr>
      <w:r w:rsidRPr="00477603">
        <w:rPr>
          <w:color w:val="211D2B"/>
          <w:szCs w:val="24"/>
          <w:bdr w:val="none" w:sz="0" w:space="0" w:color="auto" w:frame="1"/>
        </w:rPr>
        <w:t xml:space="preserve">Quinn, Z. (2022, January 30). </w:t>
      </w:r>
      <w:r w:rsidRPr="00477603">
        <w:rPr>
          <w:i/>
          <w:iCs/>
          <w:color w:val="211D2B"/>
          <w:szCs w:val="24"/>
          <w:bdr w:val="none" w:sz="0" w:space="0" w:color="auto" w:frame="1"/>
        </w:rPr>
        <w:t xml:space="preserve">How to schedule jobs using </w:t>
      </w:r>
      <w:proofErr w:type="spellStart"/>
      <w:r w:rsidRPr="00477603">
        <w:rPr>
          <w:i/>
          <w:iCs/>
          <w:color w:val="211D2B"/>
          <w:szCs w:val="24"/>
          <w:bdr w:val="none" w:sz="0" w:space="0" w:color="auto" w:frame="1"/>
        </w:rPr>
        <w:t>cron</w:t>
      </w:r>
      <w:proofErr w:type="spellEnd"/>
      <w:r w:rsidRPr="00477603">
        <w:rPr>
          <w:i/>
          <w:iCs/>
          <w:color w:val="211D2B"/>
          <w:szCs w:val="24"/>
          <w:bdr w:val="none" w:sz="0" w:space="0" w:color="auto" w:frame="1"/>
        </w:rPr>
        <w:t>. Pipeline: A Data Engineering Resource</w:t>
      </w:r>
      <w:r w:rsidRPr="00477603">
        <w:rPr>
          <w:color w:val="211D2B"/>
          <w:szCs w:val="24"/>
          <w:bdr w:val="none" w:sz="0" w:space="0" w:color="auto" w:frame="1"/>
        </w:rPr>
        <w:t xml:space="preserve">. </w:t>
      </w:r>
      <w:hyperlink r:id="rId46" w:history="1">
        <w:r w:rsidRPr="00AD0B43">
          <w:rPr>
            <w:rStyle w:val="Hyperlink"/>
            <w:szCs w:val="24"/>
            <w:bdr w:val="none" w:sz="0" w:space="0" w:color="auto" w:frame="1"/>
          </w:rPr>
          <w:t>https://medium.com/pipeline-a-data-engineering-resource/cron-ological-order-how-to-write-cron-for-scheduling-pipelines-feb8744a1ceb</w:t>
        </w:r>
      </w:hyperlink>
    </w:p>
    <w:p w14:paraId="3C6F590B" w14:textId="77777777" w:rsidR="009730A6" w:rsidRDefault="009730A6" w:rsidP="005E6CDD">
      <w:pPr>
        <w:rPr>
          <w:i/>
          <w:iCs/>
        </w:rPr>
      </w:pPr>
    </w:p>
    <w:p w14:paraId="3059F85A" w14:textId="1CBAA280" w:rsidR="005E6CDD" w:rsidRDefault="005E6CDD" w:rsidP="005E6CDD">
      <w:r w:rsidRPr="0051682F">
        <w:rPr>
          <w:i/>
          <w:iCs/>
        </w:rPr>
        <w:t xml:space="preserve">Running the </w:t>
      </w:r>
      <w:proofErr w:type="spellStart"/>
      <w:r w:rsidRPr="0051682F">
        <w:rPr>
          <w:i/>
          <w:iCs/>
        </w:rPr>
        <w:t>Metabase</w:t>
      </w:r>
      <w:proofErr w:type="spellEnd"/>
      <w:r w:rsidRPr="0051682F">
        <w:rPr>
          <w:i/>
          <w:iCs/>
        </w:rPr>
        <w:t xml:space="preserve"> JAR file</w:t>
      </w:r>
      <w:r w:rsidRPr="0051682F">
        <w:t xml:space="preserve">. (n.d.). </w:t>
      </w:r>
      <w:proofErr w:type="spellStart"/>
      <w:r w:rsidRPr="0051682F">
        <w:t>Metabase</w:t>
      </w:r>
      <w:proofErr w:type="spellEnd"/>
      <w:r w:rsidRPr="0051682F">
        <w:t xml:space="preserve"> | Business Intelligence, Dashboards, and Data Visualization. </w:t>
      </w:r>
      <w:hyperlink r:id="rId47" w:history="1">
        <w:r w:rsidRPr="000C2F90">
          <w:rPr>
            <w:rStyle w:val="Hyperlink"/>
          </w:rPr>
          <w:t>https://www.metabase.com/docs/latest/installation-and-operation/running-the-metabase-jar-file</w:t>
        </w:r>
      </w:hyperlink>
    </w:p>
    <w:p w14:paraId="72CFFE41" w14:textId="77777777" w:rsidR="005E6CDD" w:rsidRDefault="005E6CDD" w:rsidP="00854B9D"/>
    <w:p w14:paraId="04A1EC64" w14:textId="77777777" w:rsidR="00DD088A" w:rsidRDefault="00DD088A" w:rsidP="00DD088A">
      <w:r>
        <w:t xml:space="preserve">Seetharaman, B. (2022, June 1). </w:t>
      </w:r>
      <w:r w:rsidRPr="00316D72">
        <w:rPr>
          <w:i/>
          <w:iCs/>
        </w:rPr>
        <w:t>Build a Good Data Engineering Project in Five Steps</w:t>
      </w:r>
      <w:r>
        <w:t xml:space="preserve">. TopCoder.com. Retrieved from </w:t>
      </w:r>
      <w:hyperlink r:id="rId48" w:history="1">
        <w:r>
          <w:rPr>
            <w:rStyle w:val="Hyperlink"/>
          </w:rPr>
          <w:t>https://www.topcoder.com/thrive/articles/build-a-good-data-engineering-project-in-five-steps</w:t>
        </w:r>
      </w:hyperlink>
    </w:p>
    <w:p w14:paraId="491D5064" w14:textId="77777777" w:rsidR="00DD088A" w:rsidRDefault="00DD088A" w:rsidP="00854B9D"/>
    <w:p w14:paraId="15A6C784" w14:textId="0F467719" w:rsidR="00DD5CEF" w:rsidRDefault="00704CB5" w:rsidP="00704CB5">
      <w:pPr>
        <w:rPr>
          <w:rStyle w:val="Hyperlink"/>
        </w:rPr>
      </w:pPr>
      <w:r w:rsidRPr="001F15E3">
        <w:rPr>
          <w:i/>
          <w:iCs/>
        </w:rPr>
        <w:t>Set up a Database Backend — Airflow Documentation.</w:t>
      </w:r>
      <w:r w:rsidRPr="001F15E3">
        <w:t xml:space="preserve"> (n.d.). </w:t>
      </w:r>
      <w:hyperlink r:id="rId49" w:history="1">
        <w:r w:rsidRPr="000C2F90">
          <w:rPr>
            <w:rStyle w:val="Hyperlink"/>
          </w:rPr>
          <w:t>https://airflow.apache.org/docs/apache-airflow/2.5.2/howto/set-up-database.html</w:t>
        </w:r>
      </w:hyperlink>
    </w:p>
    <w:p w14:paraId="7BA27998" w14:textId="77777777" w:rsidR="002F1D5A" w:rsidRDefault="002F1D5A" w:rsidP="00704CB5">
      <w:pPr>
        <w:rPr>
          <w:rStyle w:val="Hyperlink"/>
        </w:rPr>
      </w:pPr>
    </w:p>
    <w:p w14:paraId="301902E5" w14:textId="6309B27E" w:rsidR="002F1D5A" w:rsidRDefault="00520289" w:rsidP="00DD5CEF">
      <w:proofErr w:type="spellStart"/>
      <w:r w:rsidRPr="00520289">
        <w:t>Shilin</w:t>
      </w:r>
      <w:proofErr w:type="spellEnd"/>
      <w:r w:rsidRPr="00520289">
        <w:t xml:space="preserve"> He, </w:t>
      </w:r>
      <w:proofErr w:type="spellStart"/>
      <w:r w:rsidRPr="00520289">
        <w:t>Jieming</w:t>
      </w:r>
      <w:proofErr w:type="spellEnd"/>
      <w:r w:rsidRPr="00520289">
        <w:t xml:space="preserve"> Zhu, </w:t>
      </w:r>
      <w:proofErr w:type="spellStart"/>
      <w:r w:rsidRPr="00520289">
        <w:t>Pinjia</w:t>
      </w:r>
      <w:proofErr w:type="spellEnd"/>
      <w:r w:rsidRPr="00520289">
        <w:t xml:space="preserve"> He, Michael R. </w:t>
      </w:r>
      <w:proofErr w:type="spellStart"/>
      <w:r w:rsidRPr="00520289">
        <w:t>Lyu</w:t>
      </w:r>
      <w:proofErr w:type="spellEnd"/>
      <w:r w:rsidRPr="00520289">
        <w:t xml:space="preserve">. </w:t>
      </w:r>
      <w:proofErr w:type="spellStart"/>
      <w:r w:rsidRPr="005565FF">
        <w:rPr>
          <w:i/>
          <w:iCs/>
        </w:rPr>
        <w:t>Loghub</w:t>
      </w:r>
      <w:proofErr w:type="spellEnd"/>
      <w:r w:rsidRPr="005565FF">
        <w:rPr>
          <w:i/>
          <w:iCs/>
        </w:rPr>
        <w:t>: A Large Collection of System Log Datasets towards Automated Log Analytics</w:t>
      </w:r>
      <w:r w:rsidRPr="00520289">
        <w:t xml:space="preserve">. </w:t>
      </w:r>
      <w:proofErr w:type="spellStart"/>
      <w:r w:rsidRPr="00520289">
        <w:t>Arxiv</w:t>
      </w:r>
      <w:proofErr w:type="spellEnd"/>
      <w:r w:rsidRPr="00520289">
        <w:t>, 2020.</w:t>
      </w:r>
    </w:p>
    <w:p w14:paraId="7766DF6F" w14:textId="77777777" w:rsidR="002F1D5A" w:rsidRDefault="002F1D5A" w:rsidP="00DD5CEF"/>
    <w:p w14:paraId="344560A1" w14:textId="1D53BA26" w:rsidR="00DD5CEF" w:rsidRDefault="00DD5CEF" w:rsidP="00DD5CEF">
      <w:pPr>
        <w:rPr>
          <w:rStyle w:val="Hyperlink"/>
        </w:rPr>
      </w:pPr>
      <w:proofErr w:type="spellStart"/>
      <w:r>
        <w:t>Spati</w:t>
      </w:r>
      <w:proofErr w:type="spellEnd"/>
      <w:r>
        <w:t xml:space="preserve">, S. (2021, March 09). </w:t>
      </w:r>
      <w:r w:rsidRPr="007467C3">
        <w:rPr>
          <w:i/>
          <w:iCs/>
        </w:rPr>
        <w:t>Building a Data Engineering Project in 20 Minutes.</w:t>
      </w:r>
      <w:r>
        <w:t xml:space="preserve"> </w:t>
      </w:r>
      <w:r w:rsidRPr="00AE5938">
        <w:t>Sspaeti</w:t>
      </w:r>
      <w:r>
        <w:t xml:space="preserve">.com. Retrieved from </w:t>
      </w:r>
      <w:hyperlink r:id="rId50" w:history="1">
        <w:r>
          <w:rPr>
            <w:rStyle w:val="Hyperlink"/>
          </w:rPr>
          <w:t>https://www.sspaeti.com/blog/data-engineering-project-in-twenty-minutes/</w:t>
        </w:r>
      </w:hyperlink>
    </w:p>
    <w:p w14:paraId="07011AF7" w14:textId="77777777" w:rsidR="00704CB5" w:rsidRDefault="00704CB5" w:rsidP="00854B9D"/>
    <w:p w14:paraId="7275DA3B" w14:textId="19345081" w:rsidR="00854B9D" w:rsidRDefault="00854B9D" w:rsidP="00854B9D">
      <w:r w:rsidRPr="00F11F8E">
        <w:t xml:space="preserve">Srivastava, R. (2022, March 10). </w:t>
      </w:r>
      <w:r w:rsidRPr="00093886">
        <w:rPr>
          <w:i/>
          <w:iCs/>
        </w:rPr>
        <w:t xml:space="preserve">Apache </w:t>
      </w:r>
      <w:proofErr w:type="spellStart"/>
      <w:r w:rsidRPr="00093886">
        <w:rPr>
          <w:i/>
          <w:iCs/>
        </w:rPr>
        <w:t>NiFi</w:t>
      </w:r>
      <w:proofErr w:type="spellEnd"/>
      <w:r w:rsidRPr="00093886">
        <w:rPr>
          <w:i/>
          <w:iCs/>
        </w:rPr>
        <w:t xml:space="preserve"> Vs </w:t>
      </w:r>
      <w:proofErr w:type="gramStart"/>
      <w:r w:rsidRPr="00093886">
        <w:rPr>
          <w:i/>
          <w:iCs/>
        </w:rPr>
        <w:t>Kafka :</w:t>
      </w:r>
      <w:proofErr w:type="gramEnd"/>
      <w:r w:rsidRPr="00093886">
        <w:rPr>
          <w:i/>
          <w:iCs/>
        </w:rPr>
        <w:t xml:space="preserve"> What Should You Prefer?</w:t>
      </w:r>
      <w:r w:rsidRPr="00F11F8E">
        <w:t xml:space="preserve">. </w:t>
      </w:r>
      <w:proofErr w:type="spellStart"/>
      <w:r w:rsidRPr="00F11F8E">
        <w:t>Ksolves</w:t>
      </w:r>
      <w:proofErr w:type="spellEnd"/>
      <w:r w:rsidRPr="00F11F8E">
        <w:t xml:space="preserve"> Blog. </w:t>
      </w:r>
      <w:hyperlink r:id="rId51" w:history="1">
        <w:r w:rsidRPr="004B3181">
          <w:rPr>
            <w:rStyle w:val="Hyperlink"/>
          </w:rPr>
          <w:t>https://www.ksolves.com/blog/big-data/nifi/apache-nifi-vs-kafka-what-should-you-prefer</w:t>
        </w:r>
      </w:hyperlink>
    </w:p>
    <w:p w14:paraId="2E4200DF" w14:textId="77777777" w:rsidR="00854B9D" w:rsidRDefault="00854B9D" w:rsidP="00854B9D"/>
    <w:p w14:paraId="3528332B" w14:textId="630D2D03" w:rsidR="00854B9D" w:rsidRDefault="00854B9D" w:rsidP="00854B9D">
      <w:r w:rsidRPr="00F65475">
        <w:t xml:space="preserve">Thong, A., DO. (2019, January 22). </w:t>
      </w:r>
      <w:r w:rsidRPr="00F65475">
        <w:rPr>
          <w:i/>
          <w:iCs/>
        </w:rPr>
        <w:t>Top 5 Free or Affordable SQL Reporting and Dashboard Tools</w:t>
      </w:r>
      <w:r w:rsidRPr="00F65475">
        <w:t xml:space="preserve">. Medium. </w:t>
      </w:r>
      <w:hyperlink r:id="rId52" w:history="1">
        <w:r w:rsidR="00F15912" w:rsidRPr="00B100A1">
          <w:rPr>
            <w:rStyle w:val="Hyperlink"/>
          </w:rPr>
          <w:t>https://medium.com/holistics-software/top-5-free-or-affordable-sql-reporting-and-dashboard-tools-490df5b5f093</w:t>
        </w:r>
      </w:hyperlink>
    </w:p>
    <w:p w14:paraId="19061A6B" w14:textId="4B5528AA" w:rsidR="006F0886" w:rsidRPr="007E1AF1" w:rsidRDefault="006F0886" w:rsidP="005C0D58">
      <w:pPr>
        <w:rPr>
          <w:szCs w:val="24"/>
        </w:rPr>
      </w:pPr>
    </w:p>
    <w:sectPr w:rsidR="006F0886" w:rsidRPr="007E1AF1" w:rsidSect="000334EE">
      <w:endnotePr>
        <w:numFmt w:val="decimal"/>
      </w:endnotePr>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441C0" w14:textId="77777777" w:rsidR="00780E72" w:rsidRDefault="00780E72">
      <w:pPr>
        <w:spacing w:line="480" w:lineRule="auto"/>
        <w:jc w:val="center"/>
      </w:pPr>
      <w:r>
        <w:t>Footnotes</w:t>
      </w:r>
    </w:p>
  </w:endnote>
  <w:endnote w:type="continuationSeparator" w:id="0">
    <w:p w14:paraId="53B41114" w14:textId="77777777" w:rsidR="00780E72" w:rsidRDefault="00780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A99D3" w14:textId="77777777" w:rsidR="00780E72" w:rsidRDefault="00780E72">
      <w:r>
        <w:separator/>
      </w:r>
    </w:p>
  </w:footnote>
  <w:footnote w:type="continuationSeparator" w:id="0">
    <w:p w14:paraId="13FD0C1E" w14:textId="77777777" w:rsidR="00780E72" w:rsidRDefault="00780E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DE753" w14:textId="7E53CD7B" w:rsidR="009D0BB4" w:rsidRDefault="009D0BB4" w:rsidP="004569D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18A8">
      <w:rPr>
        <w:rStyle w:val="PageNumber"/>
        <w:noProof/>
      </w:rPr>
      <w:t>ii</w:t>
    </w:r>
    <w:r>
      <w:rPr>
        <w:rStyle w:val="PageNumber"/>
      </w:rPr>
      <w:fldChar w:fldCharType="end"/>
    </w:r>
  </w:p>
  <w:p w14:paraId="58101898" w14:textId="77777777" w:rsidR="009D0BB4" w:rsidRDefault="009D0BB4" w:rsidP="0083270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3F7DC" w14:textId="77777777" w:rsidR="009D0BB4" w:rsidRDefault="009D0BB4" w:rsidP="0083270A">
    <w:pPr>
      <w:pStyle w:val="Header"/>
      <w:ind w:left="6480" w:right="360"/>
      <w:jc w:val="center"/>
    </w:pPr>
  </w:p>
  <w:p w14:paraId="2988AAF5" w14:textId="77777777" w:rsidR="009D0BB4" w:rsidRPr="00A75AD0" w:rsidRDefault="009D0BB4" w:rsidP="00AB42E3">
    <w:pPr>
      <w:pStyle w:val="Header"/>
      <w:ind w:left="0"/>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7AA9" w14:textId="77777777" w:rsidR="009D0BB4" w:rsidRDefault="009D0BB4" w:rsidP="000A18E6">
    <w:pPr>
      <w:pStyle w:val="Header"/>
      <w:ind w:left="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2DA1B7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C6D708F"/>
    <w:multiLevelType w:val="hybridMultilevel"/>
    <w:tmpl w:val="CD782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91879"/>
    <w:multiLevelType w:val="hybridMultilevel"/>
    <w:tmpl w:val="3BFEF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6C1A25"/>
    <w:multiLevelType w:val="hybridMultilevel"/>
    <w:tmpl w:val="85F6D2E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D704F4A"/>
    <w:multiLevelType w:val="hybridMultilevel"/>
    <w:tmpl w:val="3208C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7312CF"/>
    <w:multiLevelType w:val="hybridMultilevel"/>
    <w:tmpl w:val="A394D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DB4CF9"/>
    <w:multiLevelType w:val="hybridMultilevel"/>
    <w:tmpl w:val="46941D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8FE0F5F"/>
    <w:multiLevelType w:val="hybridMultilevel"/>
    <w:tmpl w:val="A7E47A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D6359B"/>
    <w:multiLevelType w:val="hybridMultilevel"/>
    <w:tmpl w:val="744AC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7E1F9D"/>
    <w:multiLevelType w:val="hybridMultilevel"/>
    <w:tmpl w:val="109221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3B711D7"/>
    <w:multiLevelType w:val="hybridMultilevel"/>
    <w:tmpl w:val="19AAE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52221323">
    <w:abstractNumId w:val="0"/>
  </w:num>
  <w:num w:numId="2" w16cid:durableId="1407610376">
    <w:abstractNumId w:val="6"/>
  </w:num>
  <w:num w:numId="3" w16cid:durableId="341972434">
    <w:abstractNumId w:val="3"/>
  </w:num>
  <w:num w:numId="4" w16cid:durableId="287857037">
    <w:abstractNumId w:val="9"/>
  </w:num>
  <w:num w:numId="5" w16cid:durableId="868832495">
    <w:abstractNumId w:val="1"/>
  </w:num>
  <w:num w:numId="6" w16cid:durableId="1178272714">
    <w:abstractNumId w:val="2"/>
  </w:num>
  <w:num w:numId="7" w16cid:durableId="407072817">
    <w:abstractNumId w:val="5"/>
  </w:num>
  <w:num w:numId="8" w16cid:durableId="2143183484">
    <w:abstractNumId w:val="10"/>
  </w:num>
  <w:num w:numId="9" w16cid:durableId="1219170470">
    <w:abstractNumId w:val="8"/>
  </w:num>
  <w:num w:numId="10" w16cid:durableId="1761484596">
    <w:abstractNumId w:val="7"/>
  </w:num>
  <w:num w:numId="11" w16cid:durableId="1295326821">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attachedTemplate r:id="rId1"/>
  <w:defaultTabStop w:val="720"/>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410"/>
    <w:rsid w:val="000046C1"/>
    <w:rsid w:val="00006378"/>
    <w:rsid w:val="00011B95"/>
    <w:rsid w:val="00012B67"/>
    <w:rsid w:val="00017B75"/>
    <w:rsid w:val="000208A3"/>
    <w:rsid w:val="000239B8"/>
    <w:rsid w:val="00027CC3"/>
    <w:rsid w:val="00031653"/>
    <w:rsid w:val="00031980"/>
    <w:rsid w:val="000334EE"/>
    <w:rsid w:val="0003633F"/>
    <w:rsid w:val="0003795B"/>
    <w:rsid w:val="00037D50"/>
    <w:rsid w:val="00041E16"/>
    <w:rsid w:val="00042AD3"/>
    <w:rsid w:val="00042E58"/>
    <w:rsid w:val="00043281"/>
    <w:rsid w:val="0004377C"/>
    <w:rsid w:val="00043B0C"/>
    <w:rsid w:val="00047BF2"/>
    <w:rsid w:val="00047FE9"/>
    <w:rsid w:val="00054205"/>
    <w:rsid w:val="00055192"/>
    <w:rsid w:val="000567D8"/>
    <w:rsid w:val="0005791C"/>
    <w:rsid w:val="0006036B"/>
    <w:rsid w:val="00062EEE"/>
    <w:rsid w:val="00065863"/>
    <w:rsid w:val="00065B5C"/>
    <w:rsid w:val="0007159D"/>
    <w:rsid w:val="000725E5"/>
    <w:rsid w:val="00073A91"/>
    <w:rsid w:val="00077275"/>
    <w:rsid w:val="00080BBA"/>
    <w:rsid w:val="00082408"/>
    <w:rsid w:val="00085797"/>
    <w:rsid w:val="0008778D"/>
    <w:rsid w:val="000925C7"/>
    <w:rsid w:val="00094603"/>
    <w:rsid w:val="00095EC5"/>
    <w:rsid w:val="00096904"/>
    <w:rsid w:val="000A18E6"/>
    <w:rsid w:val="000A2F7F"/>
    <w:rsid w:val="000A3B5B"/>
    <w:rsid w:val="000A4178"/>
    <w:rsid w:val="000A479B"/>
    <w:rsid w:val="000A6F58"/>
    <w:rsid w:val="000B1BB1"/>
    <w:rsid w:val="000B26E0"/>
    <w:rsid w:val="000B29BE"/>
    <w:rsid w:val="000B38AE"/>
    <w:rsid w:val="000B52CA"/>
    <w:rsid w:val="000B6CA2"/>
    <w:rsid w:val="000C406D"/>
    <w:rsid w:val="000C6548"/>
    <w:rsid w:val="000C7A5A"/>
    <w:rsid w:val="000D0DFA"/>
    <w:rsid w:val="000D19D5"/>
    <w:rsid w:val="000D22F2"/>
    <w:rsid w:val="000D6669"/>
    <w:rsid w:val="000E1B46"/>
    <w:rsid w:val="000E3C2B"/>
    <w:rsid w:val="000E64B0"/>
    <w:rsid w:val="000F061A"/>
    <w:rsid w:val="000F0757"/>
    <w:rsid w:val="000F1AC9"/>
    <w:rsid w:val="000F1F8D"/>
    <w:rsid w:val="000F2FE8"/>
    <w:rsid w:val="000F389E"/>
    <w:rsid w:val="000F6561"/>
    <w:rsid w:val="000F762E"/>
    <w:rsid w:val="00100A12"/>
    <w:rsid w:val="00100B59"/>
    <w:rsid w:val="001014FB"/>
    <w:rsid w:val="001017C0"/>
    <w:rsid w:val="0010358B"/>
    <w:rsid w:val="00103D55"/>
    <w:rsid w:val="00103FAD"/>
    <w:rsid w:val="00107126"/>
    <w:rsid w:val="00107958"/>
    <w:rsid w:val="001143E5"/>
    <w:rsid w:val="00114D1C"/>
    <w:rsid w:val="00114E01"/>
    <w:rsid w:val="00120074"/>
    <w:rsid w:val="001218A6"/>
    <w:rsid w:val="0012332F"/>
    <w:rsid w:val="00123862"/>
    <w:rsid w:val="00125876"/>
    <w:rsid w:val="0013086C"/>
    <w:rsid w:val="001314A9"/>
    <w:rsid w:val="001318A8"/>
    <w:rsid w:val="001360B5"/>
    <w:rsid w:val="0013767D"/>
    <w:rsid w:val="00141642"/>
    <w:rsid w:val="00143814"/>
    <w:rsid w:val="00143EDF"/>
    <w:rsid w:val="00144806"/>
    <w:rsid w:val="00154688"/>
    <w:rsid w:val="00156B8D"/>
    <w:rsid w:val="0015727A"/>
    <w:rsid w:val="00157582"/>
    <w:rsid w:val="00157C43"/>
    <w:rsid w:val="0016279F"/>
    <w:rsid w:val="001631D6"/>
    <w:rsid w:val="00165D51"/>
    <w:rsid w:val="00167A2A"/>
    <w:rsid w:val="00171E2A"/>
    <w:rsid w:val="0017213B"/>
    <w:rsid w:val="00173BA1"/>
    <w:rsid w:val="00176945"/>
    <w:rsid w:val="00177C80"/>
    <w:rsid w:val="00181EBF"/>
    <w:rsid w:val="00182D11"/>
    <w:rsid w:val="00186289"/>
    <w:rsid w:val="00191E8A"/>
    <w:rsid w:val="00194123"/>
    <w:rsid w:val="0019623D"/>
    <w:rsid w:val="00197E6F"/>
    <w:rsid w:val="001A3BD5"/>
    <w:rsid w:val="001A54F6"/>
    <w:rsid w:val="001A6C2D"/>
    <w:rsid w:val="001A7409"/>
    <w:rsid w:val="001A7619"/>
    <w:rsid w:val="001B1F25"/>
    <w:rsid w:val="001B27D0"/>
    <w:rsid w:val="001B3E99"/>
    <w:rsid w:val="001B523F"/>
    <w:rsid w:val="001B5432"/>
    <w:rsid w:val="001B709E"/>
    <w:rsid w:val="001B7507"/>
    <w:rsid w:val="001B794D"/>
    <w:rsid w:val="001C0ADB"/>
    <w:rsid w:val="001C0EC7"/>
    <w:rsid w:val="001C125B"/>
    <w:rsid w:val="001C2124"/>
    <w:rsid w:val="001D0439"/>
    <w:rsid w:val="001D1665"/>
    <w:rsid w:val="001D44FC"/>
    <w:rsid w:val="001D79A8"/>
    <w:rsid w:val="001E06DF"/>
    <w:rsid w:val="001E0B9D"/>
    <w:rsid w:val="001E0DA9"/>
    <w:rsid w:val="001E13C0"/>
    <w:rsid w:val="001E1B4E"/>
    <w:rsid w:val="001E35E1"/>
    <w:rsid w:val="001E5B97"/>
    <w:rsid w:val="001E7C68"/>
    <w:rsid w:val="001F7010"/>
    <w:rsid w:val="002013A4"/>
    <w:rsid w:val="00202858"/>
    <w:rsid w:val="00202F37"/>
    <w:rsid w:val="00205407"/>
    <w:rsid w:val="002070A1"/>
    <w:rsid w:val="002126C5"/>
    <w:rsid w:val="00215931"/>
    <w:rsid w:val="002164C1"/>
    <w:rsid w:val="00216CD2"/>
    <w:rsid w:val="00217E29"/>
    <w:rsid w:val="002227AA"/>
    <w:rsid w:val="0022370E"/>
    <w:rsid w:val="0022414B"/>
    <w:rsid w:val="00224823"/>
    <w:rsid w:val="00225618"/>
    <w:rsid w:val="0022590E"/>
    <w:rsid w:val="00225E44"/>
    <w:rsid w:val="00230C6F"/>
    <w:rsid w:val="00231BC8"/>
    <w:rsid w:val="00235590"/>
    <w:rsid w:val="00237AFC"/>
    <w:rsid w:val="00237F7D"/>
    <w:rsid w:val="002409F2"/>
    <w:rsid w:val="00240FF0"/>
    <w:rsid w:val="00241881"/>
    <w:rsid w:val="002433A8"/>
    <w:rsid w:val="002433C2"/>
    <w:rsid w:val="00251A9B"/>
    <w:rsid w:val="0025462E"/>
    <w:rsid w:val="00254792"/>
    <w:rsid w:val="00261F65"/>
    <w:rsid w:val="00264C16"/>
    <w:rsid w:val="00267E9C"/>
    <w:rsid w:val="002722C1"/>
    <w:rsid w:val="00273CA7"/>
    <w:rsid w:val="00280B8B"/>
    <w:rsid w:val="00281F8B"/>
    <w:rsid w:val="00282B29"/>
    <w:rsid w:val="00283C6A"/>
    <w:rsid w:val="002856C8"/>
    <w:rsid w:val="0028699C"/>
    <w:rsid w:val="00287720"/>
    <w:rsid w:val="0029298E"/>
    <w:rsid w:val="002941BA"/>
    <w:rsid w:val="0029695D"/>
    <w:rsid w:val="00297F1B"/>
    <w:rsid w:val="002A27DB"/>
    <w:rsid w:val="002A294D"/>
    <w:rsid w:val="002A4010"/>
    <w:rsid w:val="002A5B08"/>
    <w:rsid w:val="002A6EC5"/>
    <w:rsid w:val="002B3D3E"/>
    <w:rsid w:val="002B50DE"/>
    <w:rsid w:val="002B5F37"/>
    <w:rsid w:val="002B623A"/>
    <w:rsid w:val="002B7319"/>
    <w:rsid w:val="002C1B75"/>
    <w:rsid w:val="002C1D39"/>
    <w:rsid w:val="002C5EC7"/>
    <w:rsid w:val="002D31F3"/>
    <w:rsid w:val="002D6BAF"/>
    <w:rsid w:val="002E0239"/>
    <w:rsid w:val="002E2574"/>
    <w:rsid w:val="002E2B1B"/>
    <w:rsid w:val="002E33FB"/>
    <w:rsid w:val="002E3D81"/>
    <w:rsid w:val="002F0B3D"/>
    <w:rsid w:val="002F1D5A"/>
    <w:rsid w:val="002F3A7A"/>
    <w:rsid w:val="002F6F0E"/>
    <w:rsid w:val="003030F8"/>
    <w:rsid w:val="00303227"/>
    <w:rsid w:val="003040B3"/>
    <w:rsid w:val="0030549D"/>
    <w:rsid w:val="00306E77"/>
    <w:rsid w:val="00307960"/>
    <w:rsid w:val="003104AD"/>
    <w:rsid w:val="00313C92"/>
    <w:rsid w:val="00314AC3"/>
    <w:rsid w:val="00315334"/>
    <w:rsid w:val="003164B2"/>
    <w:rsid w:val="00321477"/>
    <w:rsid w:val="00324292"/>
    <w:rsid w:val="00324542"/>
    <w:rsid w:val="00324FC6"/>
    <w:rsid w:val="00325C1F"/>
    <w:rsid w:val="00330A5F"/>
    <w:rsid w:val="003328BA"/>
    <w:rsid w:val="0033518A"/>
    <w:rsid w:val="00337665"/>
    <w:rsid w:val="00340376"/>
    <w:rsid w:val="00341A3A"/>
    <w:rsid w:val="00346411"/>
    <w:rsid w:val="003520EA"/>
    <w:rsid w:val="0035702C"/>
    <w:rsid w:val="00360221"/>
    <w:rsid w:val="00360AFE"/>
    <w:rsid w:val="0036185D"/>
    <w:rsid w:val="0036329B"/>
    <w:rsid w:val="00363FE1"/>
    <w:rsid w:val="003643E5"/>
    <w:rsid w:val="00364DEC"/>
    <w:rsid w:val="00364FAD"/>
    <w:rsid w:val="0036571A"/>
    <w:rsid w:val="003668EB"/>
    <w:rsid w:val="00367CE9"/>
    <w:rsid w:val="00370EE4"/>
    <w:rsid w:val="00373E46"/>
    <w:rsid w:val="00373E58"/>
    <w:rsid w:val="00375C31"/>
    <w:rsid w:val="00376ABF"/>
    <w:rsid w:val="00380B37"/>
    <w:rsid w:val="00381891"/>
    <w:rsid w:val="0038393B"/>
    <w:rsid w:val="0038656E"/>
    <w:rsid w:val="003865A3"/>
    <w:rsid w:val="003871E2"/>
    <w:rsid w:val="003873DE"/>
    <w:rsid w:val="00391DC8"/>
    <w:rsid w:val="00395FF7"/>
    <w:rsid w:val="003A076F"/>
    <w:rsid w:val="003A363C"/>
    <w:rsid w:val="003A4F95"/>
    <w:rsid w:val="003A52E2"/>
    <w:rsid w:val="003A5CE9"/>
    <w:rsid w:val="003A67B1"/>
    <w:rsid w:val="003A7180"/>
    <w:rsid w:val="003A727C"/>
    <w:rsid w:val="003A783C"/>
    <w:rsid w:val="003A795D"/>
    <w:rsid w:val="003B1746"/>
    <w:rsid w:val="003B4723"/>
    <w:rsid w:val="003B48AC"/>
    <w:rsid w:val="003B5903"/>
    <w:rsid w:val="003B5D04"/>
    <w:rsid w:val="003B638A"/>
    <w:rsid w:val="003B6F9E"/>
    <w:rsid w:val="003C530E"/>
    <w:rsid w:val="003D3A1E"/>
    <w:rsid w:val="003E3B31"/>
    <w:rsid w:val="003E47AD"/>
    <w:rsid w:val="003E4DDB"/>
    <w:rsid w:val="003E7186"/>
    <w:rsid w:val="003F23D4"/>
    <w:rsid w:val="004009B9"/>
    <w:rsid w:val="004030F0"/>
    <w:rsid w:val="0040384A"/>
    <w:rsid w:val="00404D94"/>
    <w:rsid w:val="00411B23"/>
    <w:rsid w:val="00413CA2"/>
    <w:rsid w:val="00414B77"/>
    <w:rsid w:val="004162F0"/>
    <w:rsid w:val="00420B74"/>
    <w:rsid w:val="0042109A"/>
    <w:rsid w:val="004231EF"/>
    <w:rsid w:val="00431254"/>
    <w:rsid w:val="00431C12"/>
    <w:rsid w:val="00432D11"/>
    <w:rsid w:val="00433A06"/>
    <w:rsid w:val="00434914"/>
    <w:rsid w:val="00434CA1"/>
    <w:rsid w:val="0043598F"/>
    <w:rsid w:val="00435FE3"/>
    <w:rsid w:val="00436FF1"/>
    <w:rsid w:val="00437D6C"/>
    <w:rsid w:val="0044038A"/>
    <w:rsid w:val="00440FD4"/>
    <w:rsid w:val="00441C1C"/>
    <w:rsid w:val="00441F8F"/>
    <w:rsid w:val="004425DD"/>
    <w:rsid w:val="0044268A"/>
    <w:rsid w:val="00442A45"/>
    <w:rsid w:val="004464A0"/>
    <w:rsid w:val="00446AF4"/>
    <w:rsid w:val="004478D8"/>
    <w:rsid w:val="00447CAF"/>
    <w:rsid w:val="00451EFA"/>
    <w:rsid w:val="0045221F"/>
    <w:rsid w:val="00452E96"/>
    <w:rsid w:val="00454CC3"/>
    <w:rsid w:val="0045564A"/>
    <w:rsid w:val="004569D0"/>
    <w:rsid w:val="004663E3"/>
    <w:rsid w:val="00466741"/>
    <w:rsid w:val="00467F1C"/>
    <w:rsid w:val="00477603"/>
    <w:rsid w:val="00477B5B"/>
    <w:rsid w:val="00481E7D"/>
    <w:rsid w:val="00492CFE"/>
    <w:rsid w:val="004941AF"/>
    <w:rsid w:val="00494BB8"/>
    <w:rsid w:val="0049520C"/>
    <w:rsid w:val="004A324A"/>
    <w:rsid w:val="004A39AF"/>
    <w:rsid w:val="004A784E"/>
    <w:rsid w:val="004B28E1"/>
    <w:rsid w:val="004B2D06"/>
    <w:rsid w:val="004B3513"/>
    <w:rsid w:val="004B6392"/>
    <w:rsid w:val="004C167B"/>
    <w:rsid w:val="004C2DE7"/>
    <w:rsid w:val="004C5C63"/>
    <w:rsid w:val="004C6312"/>
    <w:rsid w:val="004D0148"/>
    <w:rsid w:val="004D0637"/>
    <w:rsid w:val="004D24D5"/>
    <w:rsid w:val="004D2806"/>
    <w:rsid w:val="004D28B8"/>
    <w:rsid w:val="004D6D4E"/>
    <w:rsid w:val="004D6D9E"/>
    <w:rsid w:val="004E0805"/>
    <w:rsid w:val="004E0E3F"/>
    <w:rsid w:val="004E167F"/>
    <w:rsid w:val="004E18E8"/>
    <w:rsid w:val="004E20D6"/>
    <w:rsid w:val="004E23BC"/>
    <w:rsid w:val="004E36BF"/>
    <w:rsid w:val="004E3B58"/>
    <w:rsid w:val="004F0DA6"/>
    <w:rsid w:val="004F21B5"/>
    <w:rsid w:val="004F4A51"/>
    <w:rsid w:val="004F4C7A"/>
    <w:rsid w:val="00500A80"/>
    <w:rsid w:val="00501F93"/>
    <w:rsid w:val="005022DB"/>
    <w:rsid w:val="0050729D"/>
    <w:rsid w:val="005130A9"/>
    <w:rsid w:val="0051438D"/>
    <w:rsid w:val="00515D8A"/>
    <w:rsid w:val="00517588"/>
    <w:rsid w:val="00520289"/>
    <w:rsid w:val="005208C1"/>
    <w:rsid w:val="005235CD"/>
    <w:rsid w:val="0053119B"/>
    <w:rsid w:val="00531479"/>
    <w:rsid w:val="00534B1D"/>
    <w:rsid w:val="005377C5"/>
    <w:rsid w:val="0054081F"/>
    <w:rsid w:val="00540CAD"/>
    <w:rsid w:val="00544288"/>
    <w:rsid w:val="005452E7"/>
    <w:rsid w:val="0054670F"/>
    <w:rsid w:val="00547535"/>
    <w:rsid w:val="005502D3"/>
    <w:rsid w:val="005509FD"/>
    <w:rsid w:val="00550C1B"/>
    <w:rsid w:val="00554DD1"/>
    <w:rsid w:val="00555472"/>
    <w:rsid w:val="005565FF"/>
    <w:rsid w:val="00556E91"/>
    <w:rsid w:val="00557FDF"/>
    <w:rsid w:val="005600E3"/>
    <w:rsid w:val="0056179C"/>
    <w:rsid w:val="00562300"/>
    <w:rsid w:val="005638C0"/>
    <w:rsid w:val="0056402E"/>
    <w:rsid w:val="00566472"/>
    <w:rsid w:val="005665BA"/>
    <w:rsid w:val="00567A68"/>
    <w:rsid w:val="00567C92"/>
    <w:rsid w:val="00570BB4"/>
    <w:rsid w:val="00573DE2"/>
    <w:rsid w:val="00575AE2"/>
    <w:rsid w:val="005764BD"/>
    <w:rsid w:val="0057704F"/>
    <w:rsid w:val="00580397"/>
    <w:rsid w:val="00582243"/>
    <w:rsid w:val="00582A89"/>
    <w:rsid w:val="005830A5"/>
    <w:rsid w:val="005853B1"/>
    <w:rsid w:val="005877FE"/>
    <w:rsid w:val="00591E41"/>
    <w:rsid w:val="00596CCA"/>
    <w:rsid w:val="005A143C"/>
    <w:rsid w:val="005A7B7C"/>
    <w:rsid w:val="005B6925"/>
    <w:rsid w:val="005B7857"/>
    <w:rsid w:val="005B7C63"/>
    <w:rsid w:val="005C0D58"/>
    <w:rsid w:val="005C0FA6"/>
    <w:rsid w:val="005C3849"/>
    <w:rsid w:val="005C3C7E"/>
    <w:rsid w:val="005C65E4"/>
    <w:rsid w:val="005D2B9B"/>
    <w:rsid w:val="005D42EA"/>
    <w:rsid w:val="005D5EDB"/>
    <w:rsid w:val="005D6447"/>
    <w:rsid w:val="005D6FF2"/>
    <w:rsid w:val="005D7BDA"/>
    <w:rsid w:val="005E050A"/>
    <w:rsid w:val="005E0A58"/>
    <w:rsid w:val="005E277D"/>
    <w:rsid w:val="005E5D57"/>
    <w:rsid w:val="005E6CDD"/>
    <w:rsid w:val="005E745D"/>
    <w:rsid w:val="005F0D88"/>
    <w:rsid w:val="005F13FA"/>
    <w:rsid w:val="005F15A6"/>
    <w:rsid w:val="005F34B9"/>
    <w:rsid w:val="005F3519"/>
    <w:rsid w:val="005F5B66"/>
    <w:rsid w:val="005F776C"/>
    <w:rsid w:val="006027A7"/>
    <w:rsid w:val="00605BAE"/>
    <w:rsid w:val="006064E4"/>
    <w:rsid w:val="006164E7"/>
    <w:rsid w:val="006169F2"/>
    <w:rsid w:val="00616C94"/>
    <w:rsid w:val="00622A78"/>
    <w:rsid w:val="0062387F"/>
    <w:rsid w:val="0062392E"/>
    <w:rsid w:val="00623CE0"/>
    <w:rsid w:val="0062560F"/>
    <w:rsid w:val="006271C7"/>
    <w:rsid w:val="00627CC7"/>
    <w:rsid w:val="0063270D"/>
    <w:rsid w:val="00633647"/>
    <w:rsid w:val="0063624F"/>
    <w:rsid w:val="00636D1E"/>
    <w:rsid w:val="00637E72"/>
    <w:rsid w:val="00641FFF"/>
    <w:rsid w:val="006436CC"/>
    <w:rsid w:val="00644C88"/>
    <w:rsid w:val="00646B05"/>
    <w:rsid w:val="0064701A"/>
    <w:rsid w:val="00647B82"/>
    <w:rsid w:val="00654142"/>
    <w:rsid w:val="006544DB"/>
    <w:rsid w:val="00654F51"/>
    <w:rsid w:val="00655BCE"/>
    <w:rsid w:val="00660038"/>
    <w:rsid w:val="0066314A"/>
    <w:rsid w:val="00663CC9"/>
    <w:rsid w:val="00664BBB"/>
    <w:rsid w:val="00666DD3"/>
    <w:rsid w:val="00671D1C"/>
    <w:rsid w:val="00672336"/>
    <w:rsid w:val="006728E8"/>
    <w:rsid w:val="006816D1"/>
    <w:rsid w:val="0068495F"/>
    <w:rsid w:val="006865EF"/>
    <w:rsid w:val="00686691"/>
    <w:rsid w:val="00696164"/>
    <w:rsid w:val="006969B7"/>
    <w:rsid w:val="00696F18"/>
    <w:rsid w:val="006A1EAC"/>
    <w:rsid w:val="006A7AAE"/>
    <w:rsid w:val="006A7DC3"/>
    <w:rsid w:val="006B0BF9"/>
    <w:rsid w:val="006B7520"/>
    <w:rsid w:val="006C5AFE"/>
    <w:rsid w:val="006C7C3B"/>
    <w:rsid w:val="006D1692"/>
    <w:rsid w:val="006D31BB"/>
    <w:rsid w:val="006E0154"/>
    <w:rsid w:val="006E305C"/>
    <w:rsid w:val="006E634C"/>
    <w:rsid w:val="006E77A3"/>
    <w:rsid w:val="006E7E4E"/>
    <w:rsid w:val="006F07F7"/>
    <w:rsid w:val="006F0886"/>
    <w:rsid w:val="006F0EBD"/>
    <w:rsid w:val="006F2B63"/>
    <w:rsid w:val="006F35E6"/>
    <w:rsid w:val="006F652F"/>
    <w:rsid w:val="006F7DBF"/>
    <w:rsid w:val="00700399"/>
    <w:rsid w:val="00702903"/>
    <w:rsid w:val="00702B77"/>
    <w:rsid w:val="00703428"/>
    <w:rsid w:val="007042F3"/>
    <w:rsid w:val="00704A71"/>
    <w:rsid w:val="00704CB5"/>
    <w:rsid w:val="00707A54"/>
    <w:rsid w:val="007109D6"/>
    <w:rsid w:val="00711E1C"/>
    <w:rsid w:val="00713B26"/>
    <w:rsid w:val="00713C84"/>
    <w:rsid w:val="007153E1"/>
    <w:rsid w:val="00715451"/>
    <w:rsid w:val="00715B19"/>
    <w:rsid w:val="00716D73"/>
    <w:rsid w:val="00717422"/>
    <w:rsid w:val="00721CA8"/>
    <w:rsid w:val="007243F0"/>
    <w:rsid w:val="00732287"/>
    <w:rsid w:val="007343E4"/>
    <w:rsid w:val="00734A76"/>
    <w:rsid w:val="007370BB"/>
    <w:rsid w:val="00740FBB"/>
    <w:rsid w:val="00742E1A"/>
    <w:rsid w:val="00750D21"/>
    <w:rsid w:val="00751DFB"/>
    <w:rsid w:val="00752ABE"/>
    <w:rsid w:val="00761882"/>
    <w:rsid w:val="0076317F"/>
    <w:rsid w:val="00770E9E"/>
    <w:rsid w:val="00771CF5"/>
    <w:rsid w:val="0077553B"/>
    <w:rsid w:val="00776CC0"/>
    <w:rsid w:val="00780E72"/>
    <w:rsid w:val="00783151"/>
    <w:rsid w:val="007859C0"/>
    <w:rsid w:val="00786031"/>
    <w:rsid w:val="007875FA"/>
    <w:rsid w:val="007934B1"/>
    <w:rsid w:val="00793F50"/>
    <w:rsid w:val="007A6FA4"/>
    <w:rsid w:val="007A74FA"/>
    <w:rsid w:val="007B1576"/>
    <w:rsid w:val="007B1787"/>
    <w:rsid w:val="007B24D5"/>
    <w:rsid w:val="007B545C"/>
    <w:rsid w:val="007B73EC"/>
    <w:rsid w:val="007C187C"/>
    <w:rsid w:val="007C1BD0"/>
    <w:rsid w:val="007C31E1"/>
    <w:rsid w:val="007C3C83"/>
    <w:rsid w:val="007C692F"/>
    <w:rsid w:val="007D0356"/>
    <w:rsid w:val="007D2320"/>
    <w:rsid w:val="007D5A6D"/>
    <w:rsid w:val="007D73B0"/>
    <w:rsid w:val="007E0FE9"/>
    <w:rsid w:val="007E1AF1"/>
    <w:rsid w:val="007E36FC"/>
    <w:rsid w:val="007E4125"/>
    <w:rsid w:val="007E637C"/>
    <w:rsid w:val="007E6BEF"/>
    <w:rsid w:val="007E7A75"/>
    <w:rsid w:val="007F2820"/>
    <w:rsid w:val="007F34B1"/>
    <w:rsid w:val="007F3851"/>
    <w:rsid w:val="007F4C99"/>
    <w:rsid w:val="007F4CF0"/>
    <w:rsid w:val="007F5F81"/>
    <w:rsid w:val="008102AC"/>
    <w:rsid w:val="008137B3"/>
    <w:rsid w:val="00813C4F"/>
    <w:rsid w:val="00823510"/>
    <w:rsid w:val="00827353"/>
    <w:rsid w:val="00831545"/>
    <w:rsid w:val="00832199"/>
    <w:rsid w:val="0083270A"/>
    <w:rsid w:val="00833205"/>
    <w:rsid w:val="00835B1D"/>
    <w:rsid w:val="00836100"/>
    <w:rsid w:val="00840587"/>
    <w:rsid w:val="00843253"/>
    <w:rsid w:val="00843310"/>
    <w:rsid w:val="008458E5"/>
    <w:rsid w:val="00846612"/>
    <w:rsid w:val="00846943"/>
    <w:rsid w:val="00847C87"/>
    <w:rsid w:val="00854B9D"/>
    <w:rsid w:val="00855150"/>
    <w:rsid w:val="00855DC7"/>
    <w:rsid w:val="00855FAB"/>
    <w:rsid w:val="00864F6E"/>
    <w:rsid w:val="00867C1D"/>
    <w:rsid w:val="00871DAA"/>
    <w:rsid w:val="00872031"/>
    <w:rsid w:val="008726C9"/>
    <w:rsid w:val="00874442"/>
    <w:rsid w:val="0087510F"/>
    <w:rsid w:val="00877469"/>
    <w:rsid w:val="00877560"/>
    <w:rsid w:val="00881FDE"/>
    <w:rsid w:val="008829F6"/>
    <w:rsid w:val="00892E28"/>
    <w:rsid w:val="00893374"/>
    <w:rsid w:val="008940CC"/>
    <w:rsid w:val="0089413C"/>
    <w:rsid w:val="0089544F"/>
    <w:rsid w:val="0089699C"/>
    <w:rsid w:val="008A215A"/>
    <w:rsid w:val="008A22A7"/>
    <w:rsid w:val="008A28EC"/>
    <w:rsid w:val="008A2935"/>
    <w:rsid w:val="008A51AB"/>
    <w:rsid w:val="008A5E2F"/>
    <w:rsid w:val="008A6D70"/>
    <w:rsid w:val="008B072D"/>
    <w:rsid w:val="008B2390"/>
    <w:rsid w:val="008B383A"/>
    <w:rsid w:val="008B5FCB"/>
    <w:rsid w:val="008B78CD"/>
    <w:rsid w:val="008C6C48"/>
    <w:rsid w:val="008C6F4E"/>
    <w:rsid w:val="008C75EA"/>
    <w:rsid w:val="008E0838"/>
    <w:rsid w:val="008E23AC"/>
    <w:rsid w:val="008E32BE"/>
    <w:rsid w:val="008E4DD3"/>
    <w:rsid w:val="008E6610"/>
    <w:rsid w:val="008E67BE"/>
    <w:rsid w:val="008E7005"/>
    <w:rsid w:val="008F0214"/>
    <w:rsid w:val="008F1DDF"/>
    <w:rsid w:val="008F47B4"/>
    <w:rsid w:val="008F4A09"/>
    <w:rsid w:val="008F5A7E"/>
    <w:rsid w:val="00900273"/>
    <w:rsid w:val="00900CAB"/>
    <w:rsid w:val="00902795"/>
    <w:rsid w:val="009027DC"/>
    <w:rsid w:val="00903102"/>
    <w:rsid w:val="00910C6E"/>
    <w:rsid w:val="00911B5C"/>
    <w:rsid w:val="009160C4"/>
    <w:rsid w:val="0092096A"/>
    <w:rsid w:val="0092174F"/>
    <w:rsid w:val="00921ED0"/>
    <w:rsid w:val="00926BDB"/>
    <w:rsid w:val="00930E37"/>
    <w:rsid w:val="00935613"/>
    <w:rsid w:val="00935F5F"/>
    <w:rsid w:val="0093762F"/>
    <w:rsid w:val="009411BF"/>
    <w:rsid w:val="0094132E"/>
    <w:rsid w:val="00942728"/>
    <w:rsid w:val="00945C27"/>
    <w:rsid w:val="0094715B"/>
    <w:rsid w:val="0094779A"/>
    <w:rsid w:val="00950D14"/>
    <w:rsid w:val="00952AB2"/>
    <w:rsid w:val="009532FC"/>
    <w:rsid w:val="009556D5"/>
    <w:rsid w:val="009607B6"/>
    <w:rsid w:val="00961996"/>
    <w:rsid w:val="009661E2"/>
    <w:rsid w:val="00966A05"/>
    <w:rsid w:val="00966E86"/>
    <w:rsid w:val="0097124C"/>
    <w:rsid w:val="00972221"/>
    <w:rsid w:val="009730A6"/>
    <w:rsid w:val="00974249"/>
    <w:rsid w:val="00977801"/>
    <w:rsid w:val="00982CA2"/>
    <w:rsid w:val="00987E16"/>
    <w:rsid w:val="00987E21"/>
    <w:rsid w:val="009944DB"/>
    <w:rsid w:val="00994AE1"/>
    <w:rsid w:val="00994F0F"/>
    <w:rsid w:val="009953B5"/>
    <w:rsid w:val="009977E4"/>
    <w:rsid w:val="009A0745"/>
    <w:rsid w:val="009A1317"/>
    <w:rsid w:val="009A343C"/>
    <w:rsid w:val="009A4BF5"/>
    <w:rsid w:val="009A7BDF"/>
    <w:rsid w:val="009B09CB"/>
    <w:rsid w:val="009B1A99"/>
    <w:rsid w:val="009B2243"/>
    <w:rsid w:val="009B322C"/>
    <w:rsid w:val="009B51F0"/>
    <w:rsid w:val="009B533B"/>
    <w:rsid w:val="009B621B"/>
    <w:rsid w:val="009C1EC2"/>
    <w:rsid w:val="009C423F"/>
    <w:rsid w:val="009C4638"/>
    <w:rsid w:val="009C4728"/>
    <w:rsid w:val="009C4FD3"/>
    <w:rsid w:val="009C65C4"/>
    <w:rsid w:val="009C7637"/>
    <w:rsid w:val="009D0BB4"/>
    <w:rsid w:val="009D1360"/>
    <w:rsid w:val="009D1FDE"/>
    <w:rsid w:val="009D38E0"/>
    <w:rsid w:val="009D57E3"/>
    <w:rsid w:val="009D736D"/>
    <w:rsid w:val="009E0DA1"/>
    <w:rsid w:val="009E1E5E"/>
    <w:rsid w:val="009E542F"/>
    <w:rsid w:val="009F06D8"/>
    <w:rsid w:val="009F11DF"/>
    <w:rsid w:val="009F2D13"/>
    <w:rsid w:val="009F3EC8"/>
    <w:rsid w:val="009F61E9"/>
    <w:rsid w:val="009F6541"/>
    <w:rsid w:val="009F6A86"/>
    <w:rsid w:val="00A01053"/>
    <w:rsid w:val="00A0364C"/>
    <w:rsid w:val="00A05652"/>
    <w:rsid w:val="00A0587B"/>
    <w:rsid w:val="00A10D31"/>
    <w:rsid w:val="00A116C4"/>
    <w:rsid w:val="00A14B56"/>
    <w:rsid w:val="00A16A20"/>
    <w:rsid w:val="00A2445D"/>
    <w:rsid w:val="00A25F08"/>
    <w:rsid w:val="00A26ADE"/>
    <w:rsid w:val="00A26E47"/>
    <w:rsid w:val="00A304D1"/>
    <w:rsid w:val="00A3298A"/>
    <w:rsid w:val="00A32B34"/>
    <w:rsid w:val="00A32BF8"/>
    <w:rsid w:val="00A34C28"/>
    <w:rsid w:val="00A34EB6"/>
    <w:rsid w:val="00A401F9"/>
    <w:rsid w:val="00A41DAB"/>
    <w:rsid w:val="00A4328F"/>
    <w:rsid w:val="00A4553E"/>
    <w:rsid w:val="00A46B6A"/>
    <w:rsid w:val="00A476C8"/>
    <w:rsid w:val="00A524DD"/>
    <w:rsid w:val="00A53587"/>
    <w:rsid w:val="00A54FA6"/>
    <w:rsid w:val="00A6228B"/>
    <w:rsid w:val="00A653D6"/>
    <w:rsid w:val="00A720B3"/>
    <w:rsid w:val="00A75AD0"/>
    <w:rsid w:val="00A80604"/>
    <w:rsid w:val="00A82C90"/>
    <w:rsid w:val="00A85773"/>
    <w:rsid w:val="00A866C3"/>
    <w:rsid w:val="00A8756F"/>
    <w:rsid w:val="00A91AE9"/>
    <w:rsid w:val="00A96F4D"/>
    <w:rsid w:val="00AA0646"/>
    <w:rsid w:val="00AA175A"/>
    <w:rsid w:val="00AA24B1"/>
    <w:rsid w:val="00AA556A"/>
    <w:rsid w:val="00AA5E84"/>
    <w:rsid w:val="00AB0595"/>
    <w:rsid w:val="00AB0952"/>
    <w:rsid w:val="00AB4117"/>
    <w:rsid w:val="00AB42E3"/>
    <w:rsid w:val="00AB54DF"/>
    <w:rsid w:val="00AB6557"/>
    <w:rsid w:val="00AB6BD5"/>
    <w:rsid w:val="00AB6D05"/>
    <w:rsid w:val="00AB79EC"/>
    <w:rsid w:val="00AC1D23"/>
    <w:rsid w:val="00AC2A97"/>
    <w:rsid w:val="00AC3397"/>
    <w:rsid w:val="00AC35A2"/>
    <w:rsid w:val="00AC46A5"/>
    <w:rsid w:val="00AC483E"/>
    <w:rsid w:val="00AC4893"/>
    <w:rsid w:val="00AC5B8A"/>
    <w:rsid w:val="00AC784B"/>
    <w:rsid w:val="00AD0037"/>
    <w:rsid w:val="00AD4C77"/>
    <w:rsid w:val="00AD560C"/>
    <w:rsid w:val="00AE1773"/>
    <w:rsid w:val="00AE3002"/>
    <w:rsid w:val="00AE765F"/>
    <w:rsid w:val="00AF2364"/>
    <w:rsid w:val="00AF3210"/>
    <w:rsid w:val="00AF6977"/>
    <w:rsid w:val="00AF7459"/>
    <w:rsid w:val="00B0210B"/>
    <w:rsid w:val="00B03DB4"/>
    <w:rsid w:val="00B065FD"/>
    <w:rsid w:val="00B123C0"/>
    <w:rsid w:val="00B13610"/>
    <w:rsid w:val="00B13B43"/>
    <w:rsid w:val="00B147F7"/>
    <w:rsid w:val="00B14F3A"/>
    <w:rsid w:val="00B150AF"/>
    <w:rsid w:val="00B172C5"/>
    <w:rsid w:val="00B173C6"/>
    <w:rsid w:val="00B1749A"/>
    <w:rsid w:val="00B178E2"/>
    <w:rsid w:val="00B20808"/>
    <w:rsid w:val="00B246EB"/>
    <w:rsid w:val="00B2529A"/>
    <w:rsid w:val="00B27E2A"/>
    <w:rsid w:val="00B31305"/>
    <w:rsid w:val="00B316C3"/>
    <w:rsid w:val="00B31B4E"/>
    <w:rsid w:val="00B3227D"/>
    <w:rsid w:val="00B32C19"/>
    <w:rsid w:val="00B32E69"/>
    <w:rsid w:val="00B35CDD"/>
    <w:rsid w:val="00B375FF"/>
    <w:rsid w:val="00B40252"/>
    <w:rsid w:val="00B41F2D"/>
    <w:rsid w:val="00B43E56"/>
    <w:rsid w:val="00B45E3C"/>
    <w:rsid w:val="00B47D34"/>
    <w:rsid w:val="00B508CB"/>
    <w:rsid w:val="00B51935"/>
    <w:rsid w:val="00B51E62"/>
    <w:rsid w:val="00B5216F"/>
    <w:rsid w:val="00B54D5A"/>
    <w:rsid w:val="00B55943"/>
    <w:rsid w:val="00B56C9F"/>
    <w:rsid w:val="00B61457"/>
    <w:rsid w:val="00B62B35"/>
    <w:rsid w:val="00B62EA2"/>
    <w:rsid w:val="00B633F8"/>
    <w:rsid w:val="00B64BFC"/>
    <w:rsid w:val="00B82A44"/>
    <w:rsid w:val="00B8379A"/>
    <w:rsid w:val="00B8774B"/>
    <w:rsid w:val="00B87C39"/>
    <w:rsid w:val="00B926B1"/>
    <w:rsid w:val="00B92B84"/>
    <w:rsid w:val="00B95416"/>
    <w:rsid w:val="00B95B27"/>
    <w:rsid w:val="00B96B8D"/>
    <w:rsid w:val="00B97648"/>
    <w:rsid w:val="00B97EE1"/>
    <w:rsid w:val="00BA19EE"/>
    <w:rsid w:val="00BA2ABB"/>
    <w:rsid w:val="00BA5B0A"/>
    <w:rsid w:val="00BA6D4C"/>
    <w:rsid w:val="00BA7009"/>
    <w:rsid w:val="00BC0716"/>
    <w:rsid w:val="00BC0C82"/>
    <w:rsid w:val="00BC2C8A"/>
    <w:rsid w:val="00BC5374"/>
    <w:rsid w:val="00BC5EB9"/>
    <w:rsid w:val="00BD00E9"/>
    <w:rsid w:val="00BD0D4E"/>
    <w:rsid w:val="00BD1018"/>
    <w:rsid w:val="00BD5C66"/>
    <w:rsid w:val="00BD7003"/>
    <w:rsid w:val="00BE41EC"/>
    <w:rsid w:val="00BF01E2"/>
    <w:rsid w:val="00BF056B"/>
    <w:rsid w:val="00BF17D5"/>
    <w:rsid w:val="00BF36EE"/>
    <w:rsid w:val="00BF3717"/>
    <w:rsid w:val="00BF5776"/>
    <w:rsid w:val="00BF5FEA"/>
    <w:rsid w:val="00C02FD1"/>
    <w:rsid w:val="00C12D37"/>
    <w:rsid w:val="00C21B27"/>
    <w:rsid w:val="00C233C1"/>
    <w:rsid w:val="00C2495C"/>
    <w:rsid w:val="00C254A0"/>
    <w:rsid w:val="00C26AA6"/>
    <w:rsid w:val="00C27148"/>
    <w:rsid w:val="00C2748D"/>
    <w:rsid w:val="00C27A95"/>
    <w:rsid w:val="00C31057"/>
    <w:rsid w:val="00C31F89"/>
    <w:rsid w:val="00C32402"/>
    <w:rsid w:val="00C3277B"/>
    <w:rsid w:val="00C335C2"/>
    <w:rsid w:val="00C358A4"/>
    <w:rsid w:val="00C359EB"/>
    <w:rsid w:val="00C37F3C"/>
    <w:rsid w:val="00C4064B"/>
    <w:rsid w:val="00C41BF5"/>
    <w:rsid w:val="00C4453A"/>
    <w:rsid w:val="00C44672"/>
    <w:rsid w:val="00C4659A"/>
    <w:rsid w:val="00C477F8"/>
    <w:rsid w:val="00C5024B"/>
    <w:rsid w:val="00C517D3"/>
    <w:rsid w:val="00C56CA7"/>
    <w:rsid w:val="00C60D7D"/>
    <w:rsid w:val="00C62829"/>
    <w:rsid w:val="00C657EE"/>
    <w:rsid w:val="00C65C91"/>
    <w:rsid w:val="00C70D78"/>
    <w:rsid w:val="00C72307"/>
    <w:rsid w:val="00C74F40"/>
    <w:rsid w:val="00C80B9D"/>
    <w:rsid w:val="00C81883"/>
    <w:rsid w:val="00C81A00"/>
    <w:rsid w:val="00C81D3C"/>
    <w:rsid w:val="00C83BDF"/>
    <w:rsid w:val="00C83C22"/>
    <w:rsid w:val="00C846C0"/>
    <w:rsid w:val="00C85775"/>
    <w:rsid w:val="00C8588B"/>
    <w:rsid w:val="00C86736"/>
    <w:rsid w:val="00C87761"/>
    <w:rsid w:val="00C87D0B"/>
    <w:rsid w:val="00C90693"/>
    <w:rsid w:val="00C951B0"/>
    <w:rsid w:val="00C97B69"/>
    <w:rsid w:val="00CA113B"/>
    <w:rsid w:val="00CA1269"/>
    <w:rsid w:val="00CA4EBE"/>
    <w:rsid w:val="00CA602D"/>
    <w:rsid w:val="00CB0A8A"/>
    <w:rsid w:val="00CB238E"/>
    <w:rsid w:val="00CB259E"/>
    <w:rsid w:val="00CC1266"/>
    <w:rsid w:val="00CC1A25"/>
    <w:rsid w:val="00CC2E44"/>
    <w:rsid w:val="00CC576C"/>
    <w:rsid w:val="00CD0C46"/>
    <w:rsid w:val="00CD0DA5"/>
    <w:rsid w:val="00CD2C8D"/>
    <w:rsid w:val="00CD622A"/>
    <w:rsid w:val="00CD6F27"/>
    <w:rsid w:val="00CE0252"/>
    <w:rsid w:val="00CE50B3"/>
    <w:rsid w:val="00CE7F38"/>
    <w:rsid w:val="00CF0D59"/>
    <w:rsid w:val="00CF2CEA"/>
    <w:rsid w:val="00CF4357"/>
    <w:rsid w:val="00CF473D"/>
    <w:rsid w:val="00CF4918"/>
    <w:rsid w:val="00CF4F87"/>
    <w:rsid w:val="00CF73A3"/>
    <w:rsid w:val="00CF7685"/>
    <w:rsid w:val="00D00B02"/>
    <w:rsid w:val="00D024F4"/>
    <w:rsid w:val="00D036B8"/>
    <w:rsid w:val="00D065BE"/>
    <w:rsid w:val="00D10D0D"/>
    <w:rsid w:val="00D13B53"/>
    <w:rsid w:val="00D14851"/>
    <w:rsid w:val="00D16B6C"/>
    <w:rsid w:val="00D17296"/>
    <w:rsid w:val="00D1789C"/>
    <w:rsid w:val="00D208B1"/>
    <w:rsid w:val="00D226ED"/>
    <w:rsid w:val="00D226F1"/>
    <w:rsid w:val="00D22A1C"/>
    <w:rsid w:val="00D26A3D"/>
    <w:rsid w:val="00D26E43"/>
    <w:rsid w:val="00D32758"/>
    <w:rsid w:val="00D3276A"/>
    <w:rsid w:val="00D33B82"/>
    <w:rsid w:val="00D4071A"/>
    <w:rsid w:val="00D40F54"/>
    <w:rsid w:val="00D41C12"/>
    <w:rsid w:val="00D422F0"/>
    <w:rsid w:val="00D43EC7"/>
    <w:rsid w:val="00D4637C"/>
    <w:rsid w:val="00D502DB"/>
    <w:rsid w:val="00D51FB5"/>
    <w:rsid w:val="00D54FBC"/>
    <w:rsid w:val="00D55283"/>
    <w:rsid w:val="00D552C6"/>
    <w:rsid w:val="00D56401"/>
    <w:rsid w:val="00D577AB"/>
    <w:rsid w:val="00D60C94"/>
    <w:rsid w:val="00D63B2A"/>
    <w:rsid w:val="00D65319"/>
    <w:rsid w:val="00D66AEA"/>
    <w:rsid w:val="00D66F5F"/>
    <w:rsid w:val="00D66FBC"/>
    <w:rsid w:val="00D70C11"/>
    <w:rsid w:val="00D717D7"/>
    <w:rsid w:val="00D74469"/>
    <w:rsid w:val="00D7514B"/>
    <w:rsid w:val="00D77E6B"/>
    <w:rsid w:val="00D80F45"/>
    <w:rsid w:val="00D86426"/>
    <w:rsid w:val="00D9300F"/>
    <w:rsid w:val="00D938C6"/>
    <w:rsid w:val="00D938D0"/>
    <w:rsid w:val="00DA3D8A"/>
    <w:rsid w:val="00DA3E71"/>
    <w:rsid w:val="00DA409F"/>
    <w:rsid w:val="00DA4C4D"/>
    <w:rsid w:val="00DA666F"/>
    <w:rsid w:val="00DA71CB"/>
    <w:rsid w:val="00DB237C"/>
    <w:rsid w:val="00DB38A0"/>
    <w:rsid w:val="00DB786E"/>
    <w:rsid w:val="00DC57BA"/>
    <w:rsid w:val="00DC6EFF"/>
    <w:rsid w:val="00DC7C5A"/>
    <w:rsid w:val="00DC7F0F"/>
    <w:rsid w:val="00DD088A"/>
    <w:rsid w:val="00DD3A39"/>
    <w:rsid w:val="00DD5410"/>
    <w:rsid w:val="00DD5CEF"/>
    <w:rsid w:val="00DE1336"/>
    <w:rsid w:val="00DE36BF"/>
    <w:rsid w:val="00DE3C64"/>
    <w:rsid w:val="00DE4071"/>
    <w:rsid w:val="00DE5066"/>
    <w:rsid w:val="00DE5EDA"/>
    <w:rsid w:val="00DF3D67"/>
    <w:rsid w:val="00DF43E3"/>
    <w:rsid w:val="00DF4D5E"/>
    <w:rsid w:val="00DF5DEE"/>
    <w:rsid w:val="00DF5FC5"/>
    <w:rsid w:val="00DF76C5"/>
    <w:rsid w:val="00DF7E91"/>
    <w:rsid w:val="00E0195E"/>
    <w:rsid w:val="00E0344E"/>
    <w:rsid w:val="00E0448D"/>
    <w:rsid w:val="00E05AC0"/>
    <w:rsid w:val="00E06543"/>
    <w:rsid w:val="00E10E4D"/>
    <w:rsid w:val="00E1332C"/>
    <w:rsid w:val="00E160B3"/>
    <w:rsid w:val="00E17B90"/>
    <w:rsid w:val="00E23530"/>
    <w:rsid w:val="00E24D9A"/>
    <w:rsid w:val="00E26B80"/>
    <w:rsid w:val="00E3291C"/>
    <w:rsid w:val="00E350DC"/>
    <w:rsid w:val="00E35387"/>
    <w:rsid w:val="00E36A8B"/>
    <w:rsid w:val="00E36FED"/>
    <w:rsid w:val="00E419D2"/>
    <w:rsid w:val="00E46003"/>
    <w:rsid w:val="00E46C15"/>
    <w:rsid w:val="00E47144"/>
    <w:rsid w:val="00E5277C"/>
    <w:rsid w:val="00E52A3A"/>
    <w:rsid w:val="00E62E41"/>
    <w:rsid w:val="00E62FCF"/>
    <w:rsid w:val="00E65BA2"/>
    <w:rsid w:val="00E66F15"/>
    <w:rsid w:val="00E71964"/>
    <w:rsid w:val="00E74869"/>
    <w:rsid w:val="00E75443"/>
    <w:rsid w:val="00E76A8E"/>
    <w:rsid w:val="00E81421"/>
    <w:rsid w:val="00E86653"/>
    <w:rsid w:val="00E86947"/>
    <w:rsid w:val="00E87DA2"/>
    <w:rsid w:val="00E907EB"/>
    <w:rsid w:val="00E91705"/>
    <w:rsid w:val="00E958A1"/>
    <w:rsid w:val="00EA1928"/>
    <w:rsid w:val="00EA2096"/>
    <w:rsid w:val="00EA2309"/>
    <w:rsid w:val="00EA4262"/>
    <w:rsid w:val="00EB0CF1"/>
    <w:rsid w:val="00EB0EDF"/>
    <w:rsid w:val="00EB49CF"/>
    <w:rsid w:val="00EB6316"/>
    <w:rsid w:val="00EB6753"/>
    <w:rsid w:val="00EB6839"/>
    <w:rsid w:val="00EB6854"/>
    <w:rsid w:val="00EB7DFE"/>
    <w:rsid w:val="00EC0EBC"/>
    <w:rsid w:val="00EC132F"/>
    <w:rsid w:val="00EC1772"/>
    <w:rsid w:val="00EC1C91"/>
    <w:rsid w:val="00EC3C28"/>
    <w:rsid w:val="00EC42C6"/>
    <w:rsid w:val="00EC5C44"/>
    <w:rsid w:val="00EC7256"/>
    <w:rsid w:val="00ED0613"/>
    <w:rsid w:val="00ED1431"/>
    <w:rsid w:val="00ED1A5D"/>
    <w:rsid w:val="00ED78B4"/>
    <w:rsid w:val="00EE3925"/>
    <w:rsid w:val="00EE50A1"/>
    <w:rsid w:val="00EE5E64"/>
    <w:rsid w:val="00EE694A"/>
    <w:rsid w:val="00EF0958"/>
    <w:rsid w:val="00EF13DB"/>
    <w:rsid w:val="00EF195E"/>
    <w:rsid w:val="00EF1B84"/>
    <w:rsid w:val="00EF2BA8"/>
    <w:rsid w:val="00EF5A0C"/>
    <w:rsid w:val="00EF6B13"/>
    <w:rsid w:val="00EF6DD0"/>
    <w:rsid w:val="00F04EE3"/>
    <w:rsid w:val="00F0552A"/>
    <w:rsid w:val="00F05D58"/>
    <w:rsid w:val="00F07489"/>
    <w:rsid w:val="00F101CB"/>
    <w:rsid w:val="00F11BF2"/>
    <w:rsid w:val="00F12098"/>
    <w:rsid w:val="00F1378A"/>
    <w:rsid w:val="00F13BDD"/>
    <w:rsid w:val="00F13D41"/>
    <w:rsid w:val="00F145FE"/>
    <w:rsid w:val="00F15748"/>
    <w:rsid w:val="00F15912"/>
    <w:rsid w:val="00F159C0"/>
    <w:rsid w:val="00F17E0D"/>
    <w:rsid w:val="00F2147F"/>
    <w:rsid w:val="00F223F7"/>
    <w:rsid w:val="00F22B65"/>
    <w:rsid w:val="00F23198"/>
    <w:rsid w:val="00F2348E"/>
    <w:rsid w:val="00F24D73"/>
    <w:rsid w:val="00F3127A"/>
    <w:rsid w:val="00F31922"/>
    <w:rsid w:val="00F360A8"/>
    <w:rsid w:val="00F36239"/>
    <w:rsid w:val="00F36362"/>
    <w:rsid w:val="00F42DFC"/>
    <w:rsid w:val="00F43FD8"/>
    <w:rsid w:val="00F501C7"/>
    <w:rsid w:val="00F53DCE"/>
    <w:rsid w:val="00F60B9D"/>
    <w:rsid w:val="00F610C0"/>
    <w:rsid w:val="00F62AE5"/>
    <w:rsid w:val="00F6442A"/>
    <w:rsid w:val="00F651E0"/>
    <w:rsid w:val="00F65F09"/>
    <w:rsid w:val="00F7422F"/>
    <w:rsid w:val="00F74C2D"/>
    <w:rsid w:val="00F77EBD"/>
    <w:rsid w:val="00F8296D"/>
    <w:rsid w:val="00F8509B"/>
    <w:rsid w:val="00F87752"/>
    <w:rsid w:val="00F87E33"/>
    <w:rsid w:val="00F968CC"/>
    <w:rsid w:val="00F972A0"/>
    <w:rsid w:val="00FA56D4"/>
    <w:rsid w:val="00FA59C1"/>
    <w:rsid w:val="00FA67F8"/>
    <w:rsid w:val="00FA7779"/>
    <w:rsid w:val="00FB20DA"/>
    <w:rsid w:val="00FB4046"/>
    <w:rsid w:val="00FB493D"/>
    <w:rsid w:val="00FB5FAC"/>
    <w:rsid w:val="00FC109D"/>
    <w:rsid w:val="00FC4446"/>
    <w:rsid w:val="00FC447E"/>
    <w:rsid w:val="00FC450B"/>
    <w:rsid w:val="00FC5E4A"/>
    <w:rsid w:val="00FC7C37"/>
    <w:rsid w:val="00FD0B7C"/>
    <w:rsid w:val="00FD3168"/>
    <w:rsid w:val="00FD7D04"/>
    <w:rsid w:val="00FD7E3F"/>
    <w:rsid w:val="00FE4D39"/>
    <w:rsid w:val="00FF5481"/>
    <w:rsid w:val="00FF5B15"/>
    <w:rsid w:val="00FF6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DC0040"/>
  <w15:chartTrackingRefBased/>
  <w15:docId w15:val="{4860DB21-5117-41E9-BEB7-7B890DCBF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New Roma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88B"/>
    <w:rPr>
      <w:rFonts w:ascii="Times New Roman" w:hAnsi="Times New Roman"/>
      <w:sz w:val="24"/>
    </w:rPr>
  </w:style>
  <w:style w:type="paragraph" w:styleId="Heading1">
    <w:name w:val="heading 1"/>
    <w:basedOn w:val="Normal"/>
    <w:next w:val="Body"/>
    <w:qFormat/>
    <w:rsid w:val="00BD1018"/>
    <w:pPr>
      <w:keepNext/>
      <w:spacing w:line="480" w:lineRule="auto"/>
      <w:jc w:val="center"/>
      <w:outlineLvl w:val="0"/>
    </w:pPr>
    <w:rPr>
      <w:b/>
      <w:kern w:val="28"/>
    </w:rPr>
  </w:style>
  <w:style w:type="paragraph" w:styleId="Heading2">
    <w:name w:val="heading 2"/>
    <w:basedOn w:val="Normal"/>
    <w:next w:val="Body"/>
    <w:qFormat/>
    <w:rsid w:val="002722C1"/>
    <w:pPr>
      <w:keepNext/>
      <w:spacing w:line="480" w:lineRule="auto"/>
      <w:outlineLvl w:val="1"/>
    </w:pPr>
    <w:rPr>
      <w:b/>
    </w:rPr>
  </w:style>
  <w:style w:type="paragraph" w:styleId="Heading3">
    <w:name w:val="heading 3"/>
    <w:basedOn w:val="Normal"/>
    <w:next w:val="Body"/>
    <w:qFormat/>
    <w:rsid w:val="003A727C"/>
    <w:pPr>
      <w:keepNext/>
      <w:spacing w:line="480" w:lineRule="auto"/>
      <w:ind w:firstLine="720"/>
      <w:outlineLvl w:val="2"/>
    </w:pPr>
    <w:rPr>
      <w:b/>
      <w:i/>
    </w:rPr>
  </w:style>
  <w:style w:type="paragraph" w:styleId="Heading4">
    <w:name w:val="heading 4"/>
    <w:basedOn w:val="Normal"/>
    <w:next w:val="Normal"/>
    <w:link w:val="Heading4Char"/>
    <w:uiPriority w:val="9"/>
    <w:qFormat/>
    <w:rsid w:val="00F65F09"/>
    <w:pPr>
      <w:keepNext/>
      <w:keepLines/>
      <w:spacing w:line="480" w:lineRule="auto"/>
      <w:ind w:left="720"/>
      <w:outlineLvl w:val="3"/>
    </w:pPr>
    <w:rPr>
      <w:b/>
      <w:bCs/>
      <w:i/>
      <w:iCs/>
      <w:lang w:val="x-none" w:eastAsia="x-none"/>
    </w:rPr>
  </w:style>
  <w:style w:type="paragraph" w:styleId="Heading5">
    <w:name w:val="heading 5"/>
    <w:basedOn w:val="Normal"/>
    <w:next w:val="Normal"/>
    <w:link w:val="Heading5Char"/>
    <w:uiPriority w:val="9"/>
    <w:qFormat/>
    <w:rsid w:val="00F65F09"/>
    <w:pPr>
      <w:spacing w:line="480" w:lineRule="auto"/>
      <w:outlineLvl w:val="4"/>
    </w:pPr>
    <w:rPr>
      <w:i/>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8588B"/>
    <w:pPr>
      <w:tabs>
        <w:tab w:val="right" w:pos="9360"/>
      </w:tabs>
      <w:ind w:left="5760"/>
    </w:pPr>
    <w:rPr>
      <w:lang w:val="x-none" w:eastAsia="x-none"/>
    </w:rPr>
  </w:style>
  <w:style w:type="paragraph" w:customStyle="1" w:styleId="Body">
    <w:name w:val="Body"/>
    <w:basedOn w:val="Normal"/>
    <w:rsid w:val="00C8588B"/>
    <w:pPr>
      <w:spacing w:line="480" w:lineRule="auto"/>
      <w:ind w:firstLine="720"/>
    </w:pPr>
  </w:style>
  <w:style w:type="paragraph" w:styleId="Footer">
    <w:name w:val="footer"/>
    <w:basedOn w:val="Normal"/>
    <w:link w:val="FooterChar"/>
    <w:uiPriority w:val="99"/>
    <w:rsid w:val="00C8588B"/>
    <w:pPr>
      <w:tabs>
        <w:tab w:val="center" w:pos="4320"/>
        <w:tab w:val="right" w:pos="8640"/>
      </w:tabs>
    </w:pPr>
    <w:rPr>
      <w:lang w:val="x-none" w:eastAsia="x-none"/>
    </w:rPr>
  </w:style>
  <w:style w:type="character" w:styleId="PageNumber">
    <w:name w:val="page number"/>
    <w:basedOn w:val="DefaultParagraphFont"/>
    <w:semiHidden/>
    <w:rsid w:val="00C8588B"/>
  </w:style>
  <w:style w:type="paragraph" w:styleId="EndnoteText">
    <w:name w:val="endnote text"/>
    <w:basedOn w:val="Body"/>
    <w:semiHidden/>
    <w:rsid w:val="00C8588B"/>
  </w:style>
  <w:style w:type="paragraph" w:customStyle="1" w:styleId="Runninghead">
    <w:name w:val="Running head"/>
    <w:basedOn w:val="Heading1"/>
    <w:next w:val="Title"/>
    <w:rsid w:val="00C8588B"/>
    <w:pPr>
      <w:jc w:val="left"/>
    </w:pPr>
  </w:style>
  <w:style w:type="paragraph" w:styleId="Title">
    <w:name w:val="Title"/>
    <w:basedOn w:val="Normal"/>
    <w:next w:val="BylineAffiliation"/>
    <w:qFormat/>
    <w:rsid w:val="00C8588B"/>
    <w:pPr>
      <w:keepNext/>
      <w:spacing w:before="3360" w:line="480" w:lineRule="auto"/>
      <w:jc w:val="center"/>
      <w:outlineLvl w:val="0"/>
    </w:pPr>
  </w:style>
  <w:style w:type="paragraph" w:customStyle="1" w:styleId="BylineAffiliation">
    <w:name w:val="Byline &amp; Affiliation"/>
    <w:basedOn w:val="Title"/>
    <w:next w:val="Heading1"/>
    <w:rsid w:val="00C8588B"/>
    <w:pPr>
      <w:spacing w:before="0"/>
    </w:pPr>
  </w:style>
  <w:style w:type="paragraph" w:customStyle="1" w:styleId="Abstract">
    <w:name w:val="Abstract"/>
    <w:basedOn w:val="Body"/>
    <w:next w:val="Heading1"/>
    <w:rsid w:val="00C8588B"/>
    <w:pPr>
      <w:ind w:firstLine="0"/>
    </w:pPr>
  </w:style>
  <w:style w:type="paragraph" w:customStyle="1" w:styleId="Indent">
    <w:name w:val="Indent"/>
    <w:basedOn w:val="Heading1"/>
    <w:next w:val="Body"/>
    <w:rsid w:val="00C8588B"/>
    <w:pPr>
      <w:keepNext w:val="0"/>
      <w:ind w:left="720"/>
      <w:jc w:val="left"/>
    </w:pPr>
  </w:style>
  <w:style w:type="paragraph" w:customStyle="1" w:styleId="TableNumber">
    <w:name w:val="Table Number"/>
    <w:basedOn w:val="Abstract"/>
    <w:next w:val="TableTitle"/>
    <w:rsid w:val="00C8588B"/>
    <w:pPr>
      <w:keepNext/>
    </w:pPr>
  </w:style>
  <w:style w:type="paragraph" w:customStyle="1" w:styleId="TableTitle">
    <w:name w:val="Table Title"/>
    <w:basedOn w:val="Heading3"/>
    <w:next w:val="Abstract"/>
    <w:rsid w:val="00216CD2"/>
    <w:pPr>
      <w:spacing w:after="240" w:line="240" w:lineRule="auto"/>
      <w:ind w:firstLine="0"/>
    </w:pPr>
    <w:rPr>
      <w:i w:val="0"/>
    </w:rPr>
  </w:style>
  <w:style w:type="paragraph" w:customStyle="1" w:styleId="FigureCaption">
    <w:name w:val="Figure Caption"/>
    <w:basedOn w:val="TableTitle"/>
    <w:rsid w:val="00C8588B"/>
    <w:pPr>
      <w:keepNext w:val="0"/>
    </w:pPr>
  </w:style>
  <w:style w:type="character" w:styleId="EndnoteReference">
    <w:name w:val="endnote reference"/>
    <w:semiHidden/>
    <w:rsid w:val="00C8588B"/>
    <w:rPr>
      <w:vertAlign w:val="superscript"/>
    </w:rPr>
  </w:style>
  <w:style w:type="paragraph" w:styleId="Caption">
    <w:name w:val="caption"/>
    <w:basedOn w:val="Normal"/>
    <w:next w:val="Normal"/>
    <w:qFormat/>
    <w:rsid w:val="00C8588B"/>
    <w:pPr>
      <w:spacing w:line="480" w:lineRule="auto"/>
    </w:pPr>
  </w:style>
  <w:style w:type="paragraph" w:styleId="Bibliography">
    <w:name w:val="Bibliography"/>
    <w:basedOn w:val="Normal"/>
    <w:next w:val="Normal"/>
    <w:uiPriority w:val="37"/>
    <w:unhideWhenUsed/>
    <w:rsid w:val="00A524DD"/>
    <w:pPr>
      <w:spacing w:line="480" w:lineRule="auto"/>
      <w:ind w:left="720" w:hanging="720"/>
    </w:pPr>
    <w:rPr>
      <w:rFonts w:cs="Arial"/>
      <w:color w:val="000000"/>
      <w:szCs w:val="24"/>
    </w:rPr>
  </w:style>
  <w:style w:type="paragraph" w:styleId="BalloonText">
    <w:name w:val="Balloon Text"/>
    <w:basedOn w:val="Normal"/>
    <w:link w:val="BalloonTextChar"/>
    <w:uiPriority w:val="99"/>
    <w:semiHidden/>
    <w:unhideWhenUsed/>
    <w:rsid w:val="00DD5410"/>
    <w:rPr>
      <w:rFonts w:ascii="Tahoma" w:hAnsi="Tahoma"/>
      <w:sz w:val="16"/>
      <w:szCs w:val="16"/>
      <w:lang w:val="x-none" w:eastAsia="x-none"/>
    </w:rPr>
  </w:style>
  <w:style w:type="character" w:customStyle="1" w:styleId="BalloonTextChar">
    <w:name w:val="Balloon Text Char"/>
    <w:link w:val="BalloonText"/>
    <w:uiPriority w:val="99"/>
    <w:semiHidden/>
    <w:rsid w:val="00DD5410"/>
    <w:rPr>
      <w:rFonts w:ascii="Tahoma" w:hAnsi="Tahoma" w:cs="Tahoma"/>
      <w:sz w:val="16"/>
      <w:szCs w:val="16"/>
    </w:rPr>
  </w:style>
  <w:style w:type="character" w:customStyle="1" w:styleId="Heading4Char">
    <w:name w:val="Heading 4 Char"/>
    <w:link w:val="Heading4"/>
    <w:uiPriority w:val="9"/>
    <w:rsid w:val="00F65F09"/>
    <w:rPr>
      <w:rFonts w:ascii="Times New Roman" w:hAnsi="Times New Roman"/>
      <w:b/>
      <w:bCs/>
      <w:i/>
      <w:iCs/>
      <w:sz w:val="24"/>
    </w:rPr>
  </w:style>
  <w:style w:type="paragraph" w:styleId="ListParagraph">
    <w:name w:val="List Paragraph"/>
    <w:basedOn w:val="Normal"/>
    <w:uiPriority w:val="34"/>
    <w:qFormat/>
    <w:rsid w:val="00A524DD"/>
    <w:pPr>
      <w:ind w:left="720"/>
    </w:pPr>
  </w:style>
  <w:style w:type="character" w:customStyle="1" w:styleId="Heading5Char">
    <w:name w:val="Heading 5 Char"/>
    <w:link w:val="Heading5"/>
    <w:uiPriority w:val="9"/>
    <w:rsid w:val="00F65F09"/>
    <w:rPr>
      <w:rFonts w:ascii="Times New Roman" w:hAnsi="Times New Roman"/>
      <w:i/>
      <w:sz w:val="24"/>
    </w:rPr>
  </w:style>
  <w:style w:type="paragraph" w:customStyle="1" w:styleId="TableCaption">
    <w:name w:val="Table Caption"/>
    <w:basedOn w:val="TableTitle"/>
    <w:qFormat/>
    <w:rsid w:val="00216CD2"/>
    <w:rPr>
      <w:b w:val="0"/>
    </w:rPr>
  </w:style>
  <w:style w:type="paragraph" w:customStyle="1" w:styleId="FigureTitle">
    <w:name w:val="Figure Title"/>
    <w:basedOn w:val="Caption"/>
    <w:qFormat/>
    <w:rsid w:val="00EB6839"/>
    <w:pPr>
      <w:pBdr>
        <w:top w:val="single" w:sz="12" w:space="1" w:color="000000"/>
        <w:left w:val="single" w:sz="12" w:space="4" w:color="000000"/>
        <w:bottom w:val="single" w:sz="12" w:space="1" w:color="000000"/>
        <w:right w:val="single" w:sz="12" w:space="4" w:color="000000"/>
      </w:pBdr>
      <w:spacing w:after="240" w:line="240" w:lineRule="auto"/>
    </w:pPr>
    <w:rPr>
      <w:b/>
    </w:rPr>
  </w:style>
  <w:style w:type="character" w:customStyle="1" w:styleId="HeaderChar">
    <w:name w:val="Header Char"/>
    <w:link w:val="Header"/>
    <w:uiPriority w:val="99"/>
    <w:rsid w:val="007D0356"/>
    <w:rPr>
      <w:rFonts w:ascii="Times New Roman" w:hAnsi="Times New Roman"/>
      <w:sz w:val="24"/>
    </w:rPr>
  </w:style>
  <w:style w:type="paragraph" w:styleId="ListBullet">
    <w:name w:val="List Bullet"/>
    <w:basedOn w:val="Normal"/>
    <w:uiPriority w:val="99"/>
    <w:unhideWhenUsed/>
    <w:rsid w:val="006A7AAE"/>
    <w:pPr>
      <w:numPr>
        <w:numId w:val="1"/>
      </w:numPr>
      <w:tabs>
        <w:tab w:val="clear" w:pos="360"/>
        <w:tab w:val="num" w:pos="1080"/>
      </w:tabs>
      <w:spacing w:after="200" w:line="276" w:lineRule="auto"/>
      <w:ind w:left="1080"/>
      <w:contextualSpacing/>
    </w:pPr>
    <w:rPr>
      <w:rFonts w:ascii="Calibri" w:eastAsia="Calibri" w:hAnsi="Calibri"/>
      <w:sz w:val="22"/>
      <w:szCs w:val="22"/>
    </w:rPr>
  </w:style>
  <w:style w:type="character" w:styleId="Hyperlink">
    <w:name w:val="Hyperlink"/>
    <w:uiPriority w:val="99"/>
    <w:unhideWhenUsed/>
    <w:rsid w:val="002E33FB"/>
    <w:rPr>
      <w:color w:val="0000FF"/>
      <w:u w:val="single"/>
    </w:rPr>
  </w:style>
  <w:style w:type="character" w:customStyle="1" w:styleId="citation">
    <w:name w:val="citation"/>
    <w:rsid w:val="002E33FB"/>
    <w:rPr>
      <w:vanish w:val="0"/>
      <w:webHidden w:val="0"/>
      <w:specVanish w:val="0"/>
    </w:rPr>
  </w:style>
  <w:style w:type="character" w:customStyle="1" w:styleId="citation-publication">
    <w:name w:val="citation-publication"/>
    <w:rsid w:val="002E33FB"/>
  </w:style>
  <w:style w:type="paragraph" w:customStyle="1" w:styleId="body-paragraph">
    <w:name w:val="body-paragraph"/>
    <w:basedOn w:val="Normal"/>
    <w:rsid w:val="002E33FB"/>
    <w:pPr>
      <w:spacing w:before="100" w:beforeAutospacing="1" w:after="100" w:afterAutospacing="1"/>
    </w:pPr>
    <w:rPr>
      <w:szCs w:val="24"/>
    </w:rPr>
  </w:style>
  <w:style w:type="character" w:styleId="Emphasis">
    <w:name w:val="Emphasis"/>
    <w:uiPriority w:val="20"/>
    <w:qFormat/>
    <w:rsid w:val="002E33FB"/>
    <w:rPr>
      <w:i/>
      <w:iCs/>
    </w:rPr>
  </w:style>
  <w:style w:type="character" w:customStyle="1" w:styleId="FooterChar">
    <w:name w:val="Footer Char"/>
    <w:link w:val="Footer"/>
    <w:uiPriority w:val="99"/>
    <w:rsid w:val="002E33FB"/>
    <w:rPr>
      <w:rFonts w:ascii="Times New Roman" w:hAnsi="Times New Roman"/>
      <w:sz w:val="24"/>
    </w:rPr>
  </w:style>
  <w:style w:type="character" w:styleId="FollowedHyperlink">
    <w:name w:val="FollowedHyperlink"/>
    <w:uiPriority w:val="99"/>
    <w:semiHidden/>
    <w:unhideWhenUsed/>
    <w:rsid w:val="002E33FB"/>
    <w:rPr>
      <w:color w:val="800080"/>
      <w:u w:val="single"/>
    </w:rPr>
  </w:style>
  <w:style w:type="table" w:styleId="TableGrid">
    <w:name w:val="Table Grid"/>
    <w:basedOn w:val="TableNormal"/>
    <w:uiPriority w:val="59"/>
    <w:rsid w:val="003C530E"/>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qFormat/>
    <w:rsid w:val="009B2243"/>
    <w:pPr>
      <w:keepLines/>
      <w:spacing w:before="480" w:line="276" w:lineRule="auto"/>
      <w:jc w:val="left"/>
      <w:outlineLvl w:val="9"/>
    </w:pPr>
    <w:rPr>
      <w:rFonts w:ascii="Cambria" w:eastAsia="MS Gothic" w:hAnsi="Cambria"/>
      <w:bCs/>
      <w:color w:val="365F91"/>
      <w:kern w:val="0"/>
      <w:sz w:val="28"/>
      <w:szCs w:val="28"/>
      <w:lang w:eastAsia="ja-JP"/>
    </w:rPr>
  </w:style>
  <w:style w:type="paragraph" w:styleId="TOC1">
    <w:name w:val="toc 1"/>
    <w:basedOn w:val="Normal"/>
    <w:next w:val="Normal"/>
    <w:autoRedefine/>
    <w:uiPriority w:val="39"/>
    <w:unhideWhenUsed/>
    <w:rsid w:val="00C2748D"/>
    <w:pPr>
      <w:tabs>
        <w:tab w:val="right" w:leader="dot" w:pos="9530"/>
      </w:tabs>
    </w:pPr>
    <w:rPr>
      <w:noProof/>
    </w:rPr>
  </w:style>
  <w:style w:type="paragraph" w:styleId="TOC2">
    <w:name w:val="toc 2"/>
    <w:basedOn w:val="Normal"/>
    <w:next w:val="Normal"/>
    <w:autoRedefine/>
    <w:uiPriority w:val="39"/>
    <w:unhideWhenUsed/>
    <w:rsid w:val="009B2243"/>
    <w:pPr>
      <w:ind w:left="240"/>
    </w:pPr>
  </w:style>
  <w:style w:type="paragraph" w:styleId="TOC3">
    <w:name w:val="toc 3"/>
    <w:basedOn w:val="Normal"/>
    <w:next w:val="Normal"/>
    <w:autoRedefine/>
    <w:uiPriority w:val="39"/>
    <w:unhideWhenUsed/>
    <w:rsid w:val="009B2243"/>
    <w:pPr>
      <w:ind w:left="480"/>
    </w:pPr>
  </w:style>
  <w:style w:type="paragraph" w:styleId="NormalWeb">
    <w:name w:val="Normal (Web)"/>
    <w:basedOn w:val="Normal"/>
    <w:uiPriority w:val="99"/>
    <w:semiHidden/>
    <w:unhideWhenUsed/>
    <w:rsid w:val="00BA6D4C"/>
    <w:pPr>
      <w:spacing w:before="100" w:beforeAutospacing="1" w:after="100" w:afterAutospacing="1"/>
    </w:pPr>
    <w:rPr>
      <w:szCs w:val="24"/>
    </w:rPr>
  </w:style>
  <w:style w:type="paragraph" w:customStyle="1" w:styleId="APALevel1">
    <w:name w:val="APA Level 1"/>
    <w:rsid w:val="00B32E69"/>
    <w:pPr>
      <w:widowControl w:val="0"/>
      <w:autoSpaceDE w:val="0"/>
      <w:autoSpaceDN w:val="0"/>
      <w:adjustRightInd w:val="0"/>
      <w:spacing w:line="480" w:lineRule="atLeast"/>
      <w:jc w:val="center"/>
    </w:pPr>
    <w:rPr>
      <w:rFonts w:ascii="Times New Roman" w:hAnsi="Times New Roman"/>
      <w:sz w:val="24"/>
      <w:szCs w:val="24"/>
    </w:rPr>
  </w:style>
  <w:style w:type="paragraph" w:customStyle="1" w:styleId="APAReference">
    <w:name w:val="APA Reference"/>
    <w:rsid w:val="00B32E69"/>
    <w:pPr>
      <w:widowControl w:val="0"/>
      <w:autoSpaceDE w:val="0"/>
      <w:autoSpaceDN w:val="0"/>
      <w:adjustRightInd w:val="0"/>
      <w:spacing w:line="480" w:lineRule="atLeast"/>
      <w:ind w:left="720" w:hanging="720"/>
    </w:pPr>
    <w:rPr>
      <w:rFonts w:ascii="Times New Roman" w:hAnsi="Times New Roman"/>
      <w:sz w:val="24"/>
      <w:szCs w:val="24"/>
    </w:rPr>
  </w:style>
  <w:style w:type="paragraph" w:customStyle="1" w:styleId="Default">
    <w:name w:val="Default"/>
    <w:rsid w:val="007C187C"/>
    <w:pPr>
      <w:autoSpaceDE w:val="0"/>
      <w:autoSpaceDN w:val="0"/>
      <w:adjustRightInd w:val="0"/>
    </w:pPr>
    <w:rPr>
      <w:rFonts w:ascii="Times New Roman" w:hAnsi="Times New Roman"/>
      <w:color w:val="000000"/>
      <w:sz w:val="24"/>
      <w:szCs w:val="24"/>
    </w:rPr>
  </w:style>
  <w:style w:type="character" w:styleId="CommentReference">
    <w:name w:val="annotation reference"/>
    <w:basedOn w:val="DefaultParagraphFont"/>
    <w:uiPriority w:val="99"/>
    <w:semiHidden/>
    <w:unhideWhenUsed/>
    <w:rsid w:val="00AB0595"/>
    <w:rPr>
      <w:sz w:val="16"/>
      <w:szCs w:val="16"/>
    </w:rPr>
  </w:style>
  <w:style w:type="paragraph" w:styleId="CommentText">
    <w:name w:val="annotation text"/>
    <w:basedOn w:val="Normal"/>
    <w:link w:val="CommentTextChar"/>
    <w:uiPriority w:val="99"/>
    <w:semiHidden/>
    <w:unhideWhenUsed/>
    <w:rsid w:val="00AB0595"/>
    <w:rPr>
      <w:sz w:val="20"/>
    </w:rPr>
  </w:style>
  <w:style w:type="character" w:customStyle="1" w:styleId="CommentTextChar">
    <w:name w:val="Comment Text Char"/>
    <w:basedOn w:val="DefaultParagraphFont"/>
    <w:link w:val="CommentText"/>
    <w:uiPriority w:val="99"/>
    <w:semiHidden/>
    <w:rsid w:val="00AB0595"/>
    <w:rPr>
      <w:rFonts w:ascii="Times New Roman" w:hAnsi="Times New Roman"/>
    </w:rPr>
  </w:style>
  <w:style w:type="paragraph" w:styleId="CommentSubject">
    <w:name w:val="annotation subject"/>
    <w:basedOn w:val="CommentText"/>
    <w:next w:val="CommentText"/>
    <w:link w:val="CommentSubjectChar"/>
    <w:uiPriority w:val="99"/>
    <w:semiHidden/>
    <w:unhideWhenUsed/>
    <w:rsid w:val="00AB0595"/>
    <w:rPr>
      <w:b/>
      <w:bCs/>
    </w:rPr>
  </w:style>
  <w:style w:type="character" w:customStyle="1" w:styleId="CommentSubjectChar">
    <w:name w:val="Comment Subject Char"/>
    <w:basedOn w:val="CommentTextChar"/>
    <w:link w:val="CommentSubject"/>
    <w:uiPriority w:val="99"/>
    <w:semiHidden/>
    <w:rsid w:val="00AB0595"/>
    <w:rPr>
      <w:rFonts w:ascii="Times New Roman" w:hAnsi="Times New Roman"/>
      <w:b/>
      <w:bCs/>
    </w:rPr>
  </w:style>
  <w:style w:type="character" w:styleId="UnresolvedMention">
    <w:name w:val="Unresolved Mention"/>
    <w:basedOn w:val="DefaultParagraphFont"/>
    <w:uiPriority w:val="99"/>
    <w:semiHidden/>
    <w:unhideWhenUsed/>
    <w:rsid w:val="00855FAB"/>
    <w:rPr>
      <w:color w:val="605E5C"/>
      <w:shd w:val="clear" w:color="auto" w:fill="E1DFDD"/>
    </w:rPr>
  </w:style>
  <w:style w:type="paragraph" w:styleId="HTMLPreformatted">
    <w:name w:val="HTML Preformatted"/>
    <w:basedOn w:val="Normal"/>
    <w:link w:val="HTMLPreformattedChar"/>
    <w:uiPriority w:val="99"/>
    <w:semiHidden/>
    <w:unhideWhenUsed/>
    <w:rsid w:val="00515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515D8A"/>
    <w:rPr>
      <w:rFonts w:ascii="Courier New" w:hAnsi="Courier New" w:cs="Courier New"/>
    </w:rPr>
  </w:style>
  <w:style w:type="character" w:styleId="HTMLCode">
    <w:name w:val="HTML Code"/>
    <w:basedOn w:val="DefaultParagraphFont"/>
    <w:uiPriority w:val="99"/>
    <w:semiHidden/>
    <w:unhideWhenUsed/>
    <w:rsid w:val="00515D8A"/>
    <w:rPr>
      <w:rFonts w:ascii="Courier New" w:eastAsia="Times New Roman" w:hAnsi="Courier New" w:cs="Courier New"/>
      <w:sz w:val="20"/>
      <w:szCs w:val="20"/>
    </w:rPr>
  </w:style>
  <w:style w:type="character" w:customStyle="1" w:styleId="token">
    <w:name w:val="token"/>
    <w:basedOn w:val="DefaultParagraphFont"/>
    <w:rsid w:val="00515D8A"/>
  </w:style>
  <w:style w:type="character" w:customStyle="1" w:styleId="n">
    <w:name w:val="n"/>
    <w:basedOn w:val="DefaultParagraphFont"/>
    <w:rsid w:val="00515D8A"/>
  </w:style>
  <w:style w:type="character" w:customStyle="1" w:styleId="o">
    <w:name w:val="o"/>
    <w:basedOn w:val="DefaultParagraphFont"/>
    <w:rsid w:val="00515D8A"/>
  </w:style>
  <w:style w:type="character" w:customStyle="1" w:styleId="k">
    <w:name w:val="k"/>
    <w:basedOn w:val="DefaultParagraphFont"/>
    <w:rsid w:val="00515D8A"/>
  </w:style>
  <w:style w:type="character" w:customStyle="1" w:styleId="s1">
    <w:name w:val="s1"/>
    <w:basedOn w:val="DefaultParagraphFont"/>
    <w:rsid w:val="00515D8A"/>
  </w:style>
  <w:style w:type="character" w:customStyle="1" w:styleId="p">
    <w:name w:val="p"/>
    <w:basedOn w:val="DefaultParagraphFont"/>
    <w:rsid w:val="00515D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59001">
      <w:bodyDiv w:val="1"/>
      <w:marLeft w:val="0"/>
      <w:marRight w:val="0"/>
      <w:marTop w:val="0"/>
      <w:marBottom w:val="0"/>
      <w:divBdr>
        <w:top w:val="none" w:sz="0" w:space="0" w:color="auto"/>
        <w:left w:val="none" w:sz="0" w:space="0" w:color="auto"/>
        <w:bottom w:val="none" w:sz="0" w:space="0" w:color="auto"/>
        <w:right w:val="none" w:sz="0" w:space="0" w:color="auto"/>
      </w:divBdr>
      <w:divsChild>
        <w:div w:id="2121603077">
          <w:marLeft w:val="0"/>
          <w:marRight w:val="0"/>
          <w:marTop w:val="0"/>
          <w:marBottom w:val="0"/>
          <w:divBdr>
            <w:top w:val="none" w:sz="0" w:space="0" w:color="auto"/>
            <w:left w:val="none" w:sz="0" w:space="0" w:color="auto"/>
            <w:bottom w:val="none" w:sz="0" w:space="0" w:color="auto"/>
            <w:right w:val="none" w:sz="0" w:space="0" w:color="auto"/>
          </w:divBdr>
        </w:div>
        <w:div w:id="204367931">
          <w:marLeft w:val="0"/>
          <w:marRight w:val="0"/>
          <w:marTop w:val="0"/>
          <w:marBottom w:val="0"/>
          <w:divBdr>
            <w:top w:val="none" w:sz="0" w:space="0" w:color="auto"/>
            <w:left w:val="none" w:sz="0" w:space="0" w:color="auto"/>
            <w:bottom w:val="none" w:sz="0" w:space="0" w:color="auto"/>
            <w:right w:val="none" w:sz="0" w:space="0" w:color="auto"/>
          </w:divBdr>
        </w:div>
        <w:div w:id="952786017">
          <w:marLeft w:val="0"/>
          <w:marRight w:val="0"/>
          <w:marTop w:val="0"/>
          <w:marBottom w:val="0"/>
          <w:divBdr>
            <w:top w:val="none" w:sz="0" w:space="0" w:color="auto"/>
            <w:left w:val="none" w:sz="0" w:space="0" w:color="auto"/>
            <w:bottom w:val="none" w:sz="0" w:space="0" w:color="auto"/>
            <w:right w:val="none" w:sz="0" w:space="0" w:color="auto"/>
          </w:divBdr>
        </w:div>
      </w:divsChild>
    </w:div>
    <w:div w:id="1247226867">
      <w:bodyDiv w:val="1"/>
      <w:marLeft w:val="0"/>
      <w:marRight w:val="0"/>
      <w:marTop w:val="0"/>
      <w:marBottom w:val="0"/>
      <w:divBdr>
        <w:top w:val="none" w:sz="0" w:space="0" w:color="auto"/>
        <w:left w:val="none" w:sz="0" w:space="0" w:color="auto"/>
        <w:bottom w:val="none" w:sz="0" w:space="0" w:color="auto"/>
        <w:right w:val="none" w:sz="0" w:space="0" w:color="auto"/>
      </w:divBdr>
    </w:div>
    <w:div w:id="192145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chartio.com/learn/business-intelligence/the-11-best-data-visualization-tools-for-sql/"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medium.com/international-school-of-ai-data-science/setting-up-apache-airflow-in-ubuntu-324cfcee1427" TargetMode="External"/><Relationship Id="rId47" Type="http://schemas.openxmlformats.org/officeDocument/2006/relationships/hyperlink" Target="https://www.metabase.com/docs/latest/installation-and-operation/running-the-metabase-jar-file" TargetMode="External"/><Relationship Id="rId50" Type="http://schemas.openxmlformats.org/officeDocument/2006/relationships/hyperlink" Target="https://www.sspaeti.com/blog/data-engineering-project-in-twenty-minutes/"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localhost:8080/home"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yperlink" Target="https://algoscale.com/blog/airflow-and-nifi-data-integration-tools" TargetMode="External"/><Relationship Id="rId45" Type="http://schemas.openxmlformats.org/officeDocument/2006/relationships/hyperlink" Target="https://docs.python.org/3/tutorial/modules.html"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github.com/logpai/loghub"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www.datadoghq.com/knowledge-center/log-aggregation/" TargetMode="External"/><Relationship Id="rId52" Type="http://schemas.openxmlformats.org/officeDocument/2006/relationships/hyperlink" Target="https://medium.com/holistics-software/top-5-free-or-affordable-sql-reporting-and-dashboard-tools-490df5b5f093" TargetMode="Externa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www.metabase.com/docs/latest/installation-and-operation/running-the-metabase-jar-file" TargetMode="External"/><Relationship Id="rId43" Type="http://schemas.openxmlformats.org/officeDocument/2006/relationships/hyperlink" Target="https://github.com/logpai/loghub" TargetMode="External"/><Relationship Id="rId48" Type="http://schemas.openxmlformats.org/officeDocument/2006/relationships/hyperlink" Target="https://www.topcoder.com/thrive/articles/build-a-good-data-engineering-project-in-five-steps" TargetMode="External"/><Relationship Id="rId8" Type="http://schemas.openxmlformats.org/officeDocument/2006/relationships/header" Target="header2.xml"/><Relationship Id="rId51" Type="http://schemas.openxmlformats.org/officeDocument/2006/relationships/hyperlink" Target="https://www.ksolves.com/blog/big-data/nifi/apache-nifi-vs-kafka-what-should-you-prefer"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www.digitalocean.com/community/tutorials/how-to-install-postgresql-on-ubuntu-20-04-quickstart" TargetMode="External"/><Relationship Id="rId46" Type="http://schemas.openxmlformats.org/officeDocument/2006/relationships/hyperlink" Target="https://medium.com/pipeline-a-data-engineering-resource/cron-ological-order-how-to-write-cron-for-scheduling-pipelines-feb8744a1ceb" TargetMode="External"/><Relationship Id="rId20" Type="http://schemas.openxmlformats.org/officeDocument/2006/relationships/image" Target="media/image10.png"/><Relationship Id="rId41" Type="http://schemas.openxmlformats.org/officeDocument/2006/relationships/hyperlink" Target="https://medium.com/analytics-and-data/10-benefits-to-using-airflow-33d312537bae"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yperlink" Target="https://airflow.apache.org/docs/apache-airflow/2.5.2/howto/set-up-databas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plantzm\Application%20Data\Microsoft\Templates\APA%20Sty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APA Style.dotx</Template>
  <TotalTime>7027</TotalTime>
  <Pages>18</Pages>
  <Words>2920</Words>
  <Characters>18556</Characters>
  <Application>Microsoft Office Word</Application>
  <DocSecurity>0</DocSecurity>
  <Lines>154</Lines>
  <Paragraphs>42</Paragraphs>
  <ScaleCrop>false</ScaleCrop>
  <HeadingPairs>
    <vt:vector size="2" baseType="variant">
      <vt:variant>
        <vt:lpstr>Title</vt:lpstr>
      </vt:variant>
      <vt:variant>
        <vt:i4>1</vt:i4>
      </vt:variant>
    </vt:vector>
  </HeadingPairs>
  <TitlesOfParts>
    <vt:vector size="1" baseType="lpstr">
      <vt:lpstr>Understanding Data within the enterprise to control or reduce data storage growth</vt:lpstr>
    </vt:vector>
  </TitlesOfParts>
  <Company>Microsoft</Company>
  <LinksUpToDate>false</LinksUpToDate>
  <CharactersWithSpaces>21434</CharactersWithSpaces>
  <SharedDoc>false</SharedDoc>
  <HLinks>
    <vt:vector size="60" baseType="variant">
      <vt:variant>
        <vt:i4>1703986</vt:i4>
      </vt:variant>
      <vt:variant>
        <vt:i4>42</vt:i4>
      </vt:variant>
      <vt:variant>
        <vt:i4>0</vt:i4>
      </vt:variant>
      <vt:variant>
        <vt:i4>5</vt:i4>
      </vt:variant>
      <vt:variant>
        <vt:lpwstr/>
      </vt:variant>
      <vt:variant>
        <vt:lpwstr>_Toc286409687</vt:lpwstr>
      </vt:variant>
      <vt:variant>
        <vt:i4>1376313</vt:i4>
      </vt:variant>
      <vt:variant>
        <vt:i4>38</vt:i4>
      </vt:variant>
      <vt:variant>
        <vt:i4>0</vt:i4>
      </vt:variant>
      <vt:variant>
        <vt:i4>5</vt:i4>
      </vt:variant>
      <vt:variant>
        <vt:lpwstr/>
      </vt:variant>
      <vt:variant>
        <vt:lpwstr>_Toc286694484</vt:lpwstr>
      </vt:variant>
      <vt:variant>
        <vt:i4>1703993</vt:i4>
      </vt:variant>
      <vt:variant>
        <vt:i4>35</vt:i4>
      </vt:variant>
      <vt:variant>
        <vt:i4>0</vt:i4>
      </vt:variant>
      <vt:variant>
        <vt:i4>5</vt:i4>
      </vt:variant>
      <vt:variant>
        <vt:lpwstr/>
      </vt:variant>
      <vt:variant>
        <vt:lpwstr>_Toc286694470</vt:lpwstr>
      </vt:variant>
      <vt:variant>
        <vt:i4>1769529</vt:i4>
      </vt:variant>
      <vt:variant>
        <vt:i4>32</vt:i4>
      </vt:variant>
      <vt:variant>
        <vt:i4>0</vt:i4>
      </vt:variant>
      <vt:variant>
        <vt:i4>5</vt:i4>
      </vt:variant>
      <vt:variant>
        <vt:lpwstr/>
      </vt:variant>
      <vt:variant>
        <vt:lpwstr>_Toc286694460</vt:lpwstr>
      </vt:variant>
      <vt:variant>
        <vt:i4>1638457</vt:i4>
      </vt:variant>
      <vt:variant>
        <vt:i4>26</vt:i4>
      </vt:variant>
      <vt:variant>
        <vt:i4>0</vt:i4>
      </vt:variant>
      <vt:variant>
        <vt:i4>5</vt:i4>
      </vt:variant>
      <vt:variant>
        <vt:lpwstr/>
      </vt:variant>
      <vt:variant>
        <vt:lpwstr>_Toc286694448</vt:lpwstr>
      </vt:variant>
      <vt:variant>
        <vt:i4>1966137</vt:i4>
      </vt:variant>
      <vt:variant>
        <vt:i4>20</vt:i4>
      </vt:variant>
      <vt:variant>
        <vt:i4>0</vt:i4>
      </vt:variant>
      <vt:variant>
        <vt:i4>5</vt:i4>
      </vt:variant>
      <vt:variant>
        <vt:lpwstr/>
      </vt:variant>
      <vt:variant>
        <vt:lpwstr>_Toc286694432</vt:lpwstr>
      </vt:variant>
      <vt:variant>
        <vt:i4>1966137</vt:i4>
      </vt:variant>
      <vt:variant>
        <vt:i4>14</vt:i4>
      </vt:variant>
      <vt:variant>
        <vt:i4>0</vt:i4>
      </vt:variant>
      <vt:variant>
        <vt:i4>5</vt:i4>
      </vt:variant>
      <vt:variant>
        <vt:lpwstr/>
      </vt:variant>
      <vt:variant>
        <vt:lpwstr>_Toc286694431</vt:lpwstr>
      </vt:variant>
      <vt:variant>
        <vt:i4>1966137</vt:i4>
      </vt:variant>
      <vt:variant>
        <vt:i4>11</vt:i4>
      </vt:variant>
      <vt:variant>
        <vt:i4>0</vt:i4>
      </vt:variant>
      <vt:variant>
        <vt:i4>5</vt:i4>
      </vt:variant>
      <vt:variant>
        <vt:lpwstr/>
      </vt:variant>
      <vt:variant>
        <vt:lpwstr>_Toc286694430</vt:lpwstr>
      </vt:variant>
      <vt:variant>
        <vt:i4>2031673</vt:i4>
      </vt:variant>
      <vt:variant>
        <vt:i4>5</vt:i4>
      </vt:variant>
      <vt:variant>
        <vt:i4>0</vt:i4>
      </vt:variant>
      <vt:variant>
        <vt:i4>5</vt:i4>
      </vt:variant>
      <vt:variant>
        <vt:lpwstr/>
      </vt:variant>
      <vt:variant>
        <vt:lpwstr>_Toc286694429</vt:lpwstr>
      </vt:variant>
      <vt:variant>
        <vt:i4>2031673</vt:i4>
      </vt:variant>
      <vt:variant>
        <vt:i4>2</vt:i4>
      </vt:variant>
      <vt:variant>
        <vt:i4>0</vt:i4>
      </vt:variant>
      <vt:variant>
        <vt:i4>5</vt:i4>
      </vt:variant>
      <vt:variant>
        <vt:lpwstr/>
      </vt:variant>
      <vt:variant>
        <vt:lpwstr>_Toc286694427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Data within the enterprise to control or reduce data storage growth</dc:title>
  <dc:subject/>
  <dc:creator>Anthony Daubenmerkl</dc:creator>
  <cp:keywords>Thesis</cp:keywords>
  <cp:lastModifiedBy>Jaime Rios</cp:lastModifiedBy>
  <cp:revision>620</cp:revision>
  <cp:lastPrinted>2011-03-01T04:53:00Z</cp:lastPrinted>
  <dcterms:created xsi:type="dcterms:W3CDTF">2022-12-20T20:05:00Z</dcterms:created>
  <dcterms:modified xsi:type="dcterms:W3CDTF">2023-04-30T05:28:00Z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TC300000521033</vt:lpwstr>
  </property>
</Properties>
</file>